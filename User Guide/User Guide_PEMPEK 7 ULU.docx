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7C22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id-ID"/>
        </w:rPr>
      </w:pPr>
    </w:p>
    <w:p w14:paraId="35D4E9E3" w14:textId="77777777" w:rsidR="003F116A" w:rsidRPr="009B7BD9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32"/>
          <w:szCs w:val="32"/>
          <w:lang w:val="id-ID"/>
        </w:rPr>
        <w:t>USER GUIDE (PANDUAN PENGGUNA)</w:t>
      </w:r>
    </w:p>
    <w:p w14:paraId="441D7285" w14:textId="77777777" w:rsidR="003F116A" w:rsidRPr="009B7BD9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32"/>
          <w:szCs w:val="32"/>
          <w:lang w:val="id-ID"/>
        </w:rPr>
        <w:t>APLIKASI WEBSITE &amp; MOBILE PEMPEK 7 ULU</w:t>
      </w:r>
    </w:p>
    <w:p w14:paraId="38BF35FA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1A86939C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37D98EB4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304470B9" w14:textId="77777777" w:rsidR="003F116A" w:rsidRPr="009B7BD9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Oleh :</w:t>
      </w:r>
    </w:p>
    <w:p w14:paraId="4CA5412C" w14:textId="77777777" w:rsidR="003F116A" w:rsidRPr="009B7BD9" w:rsidRDefault="00000000">
      <w:pPr>
        <w:spacing w:line="360" w:lineRule="auto"/>
        <w:rPr>
          <w:lang w:val="id-ID"/>
        </w:rPr>
      </w:pPr>
      <w:r w:rsidRPr="009B7BD9">
        <w:rPr>
          <w:rFonts w:ascii="Times New Roman" w:eastAsia="Times New Roman" w:hAnsi="Times New Roman" w:cs="Times New Roman"/>
          <w:sz w:val="28"/>
          <w:szCs w:val="28"/>
          <w:lang w:val="id-ID"/>
        </w:rPr>
        <w:t>Ilham Aria Duta (10122002)</w:t>
      </w:r>
    </w:p>
    <w:p w14:paraId="7AC21843" w14:textId="77777777" w:rsidR="003F116A" w:rsidRPr="009B7BD9" w:rsidRDefault="00000000">
      <w:pPr>
        <w:spacing w:line="360" w:lineRule="auto"/>
        <w:rPr>
          <w:lang w:val="id-ID"/>
        </w:rPr>
      </w:pPr>
      <w:r w:rsidRPr="009B7BD9">
        <w:rPr>
          <w:rFonts w:ascii="Times New Roman" w:eastAsia="Times New Roman" w:hAnsi="Times New Roman" w:cs="Times New Roman"/>
          <w:sz w:val="28"/>
          <w:szCs w:val="28"/>
          <w:lang w:val="id-ID"/>
        </w:rPr>
        <w:t>M. Fauzi (10122720)</w:t>
      </w:r>
    </w:p>
    <w:p w14:paraId="0329B608" w14:textId="77777777" w:rsidR="003F116A" w:rsidRPr="009B7BD9" w:rsidRDefault="00000000">
      <w:pPr>
        <w:spacing w:line="360" w:lineRule="auto"/>
        <w:rPr>
          <w:lang w:val="id-ID"/>
        </w:rPr>
      </w:pPr>
      <w:r w:rsidRPr="009B7BD9">
        <w:rPr>
          <w:rFonts w:ascii="Times New Roman" w:eastAsia="Times New Roman" w:hAnsi="Times New Roman" w:cs="Times New Roman"/>
          <w:sz w:val="28"/>
          <w:szCs w:val="28"/>
          <w:lang w:val="id-ID"/>
        </w:rPr>
        <w:t>Muhammad Fauzan Majid (10122912)</w:t>
      </w:r>
    </w:p>
    <w:p w14:paraId="723915C3" w14:textId="77777777" w:rsidR="003F116A" w:rsidRPr="009B7BD9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id-ID"/>
        </w:rPr>
      </w:pPr>
      <w:r w:rsidRPr="009B7BD9">
        <w:rPr>
          <w:rFonts w:ascii="Times New Roman" w:eastAsia="Times New Roman" w:hAnsi="Times New Roman" w:cs="Times New Roman"/>
          <w:sz w:val="28"/>
          <w:szCs w:val="28"/>
          <w:lang w:val="id-ID"/>
        </w:rPr>
        <w:t>Sigit Pamungkas (11122386)</w:t>
      </w:r>
    </w:p>
    <w:p w14:paraId="1304D746" w14:textId="77777777" w:rsidR="003F116A" w:rsidRPr="009B7BD9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id-ID"/>
        </w:rPr>
      </w:pPr>
      <w:r w:rsidRPr="009B7BD9">
        <w:rPr>
          <w:rFonts w:ascii="Times New Roman" w:eastAsia="Times New Roman" w:hAnsi="Times New Roman" w:cs="Times New Roman"/>
          <w:sz w:val="28"/>
          <w:szCs w:val="28"/>
          <w:lang w:val="id-ID"/>
        </w:rPr>
        <w:t>Habibie Rizqi Zahir (10122561)</w:t>
      </w:r>
    </w:p>
    <w:p w14:paraId="3BC36588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id-ID"/>
        </w:rPr>
      </w:pPr>
    </w:p>
    <w:p w14:paraId="521AE8B9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6D5EE4A2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6C761C7A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0A2F5774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553ABC9B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49625A61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id-ID"/>
        </w:rPr>
      </w:pPr>
    </w:p>
    <w:p w14:paraId="5D320D6F" w14:textId="45D6B6AB" w:rsidR="003F116A" w:rsidRPr="009B7BD9" w:rsidRDefault="00000000">
      <w:pPr>
        <w:tabs>
          <w:tab w:val="left" w:pos="142"/>
        </w:tabs>
        <w:spacing w:line="360" w:lineRule="auto"/>
        <w:jc w:val="center"/>
        <w:rPr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8"/>
          <w:szCs w:val="28"/>
          <w:lang w:val="id-ID"/>
        </w:rPr>
        <w:t>JAKARTA</w:t>
      </w:r>
      <w:r w:rsidRPr="009B7BD9">
        <w:rPr>
          <w:rFonts w:ascii="Times New Roman" w:hAnsi="Times New Roman" w:cs="Times New Roman"/>
          <w:sz w:val="28"/>
          <w:szCs w:val="28"/>
          <w:lang w:val="id-ID"/>
        </w:rPr>
        <w:br/>
      </w:r>
      <w:r w:rsidRPr="009B7BD9">
        <w:rPr>
          <w:rFonts w:ascii="Times New Roman" w:eastAsia="Times New Roman" w:hAnsi="Times New Roman" w:cs="Times New Roman"/>
          <w:b/>
          <w:bCs/>
          <w:sz w:val="28"/>
          <w:szCs w:val="28"/>
          <w:lang w:val="id-ID"/>
        </w:rPr>
        <w:t xml:space="preserve"> 202</w:t>
      </w:r>
      <w:r w:rsidR="009B7BD9" w:rsidRPr="009B7BD9">
        <w:rPr>
          <w:rFonts w:ascii="Times New Roman" w:eastAsia="Times New Roman" w:hAnsi="Times New Roman" w:cs="Times New Roman"/>
          <w:b/>
          <w:bCs/>
          <w:sz w:val="28"/>
          <w:szCs w:val="28"/>
          <w:lang w:val="id-ID"/>
        </w:rPr>
        <w:t>6</w:t>
      </w:r>
    </w:p>
    <w:p w14:paraId="643A3F20" w14:textId="77777777" w:rsidR="003F116A" w:rsidRPr="009B7BD9" w:rsidRDefault="00000000">
      <w:pPr>
        <w:spacing w:line="360" w:lineRule="auto"/>
        <w:jc w:val="center"/>
        <w:rPr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lastRenderedPageBreak/>
        <w:t>DAFTAR ISI</w:t>
      </w:r>
    </w:p>
    <w:p w14:paraId="2994ACBB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47B3504F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451CC063" w14:textId="77777777" w:rsidR="003F116A" w:rsidRPr="009B7BD9" w:rsidRDefault="003F116A">
      <w:pPr>
        <w:pageBreakBefore/>
        <w:rPr>
          <w:rFonts w:ascii="Times New Roman" w:hAnsi="Times New Roman" w:cs="Times New Roman"/>
          <w:lang w:val="id-ID"/>
        </w:rPr>
      </w:pPr>
    </w:p>
    <w:p w14:paraId="7B0D800F" w14:textId="77777777" w:rsidR="003F116A" w:rsidRPr="009B7BD9" w:rsidRDefault="00000000" w:rsidP="007B273A">
      <w:pPr>
        <w:pStyle w:val="Heading1"/>
        <w:numPr>
          <w:ilvl w:val="0"/>
          <w:numId w:val="1"/>
        </w:numPr>
        <w:ind w:left="284" w:hanging="284"/>
        <w:rPr>
          <w:lang w:val="id-ID"/>
        </w:rPr>
      </w:pPr>
      <w:r w:rsidRPr="009B7BD9">
        <w:rPr>
          <w:lang w:val="id-ID"/>
        </w:rPr>
        <w:t>INFORMASI UMUM  APLIKASI</w:t>
      </w:r>
    </w:p>
    <w:p w14:paraId="3C1EA9CD" w14:textId="77777777" w:rsidR="009B7BD9" w:rsidRPr="009B7BD9" w:rsidRDefault="009B7BD9" w:rsidP="007B273A">
      <w:pPr>
        <w:pStyle w:val="NormalWeb"/>
        <w:spacing w:line="360" w:lineRule="auto"/>
        <w:ind w:left="284"/>
        <w:jc w:val="both"/>
        <w:rPr>
          <w:lang w:val="id-ID"/>
        </w:rPr>
      </w:pPr>
      <w:r w:rsidRPr="009B7BD9">
        <w:rPr>
          <w:rStyle w:val="Strong"/>
          <w:rFonts w:eastAsia="Yu Gothic Light"/>
          <w:b w:val="0"/>
          <w:bCs w:val="0"/>
          <w:lang w:val="id-ID"/>
        </w:rPr>
        <w:t>Sistem Pemesanan Pempek 7 Ulu</w:t>
      </w:r>
      <w:r w:rsidRPr="009B7BD9">
        <w:rPr>
          <w:lang w:val="id-ID"/>
        </w:rPr>
        <w:t xml:space="preserve"> merupakan sistem berbasis teknologi informasi yang </w:t>
      </w:r>
      <w:r w:rsidRPr="009B7BD9">
        <w:rPr>
          <w:rStyle w:val="Strong"/>
          <w:rFonts w:eastAsia="Yu Gothic Light"/>
          <w:b w:val="0"/>
          <w:bCs w:val="0"/>
          <w:lang w:val="id-ID"/>
        </w:rPr>
        <w:t>dapat diakses melalui web dan perangkat mobile</w:t>
      </w:r>
      <w:r w:rsidRPr="009B7BD9">
        <w:rPr>
          <w:lang w:val="id-ID"/>
        </w:rPr>
        <w:t>. Sistem ini dirancang untuk mendukung proses pemesanan dan pengelolaan penjualan pempek secara terintegrasi dan fleksibel.</w:t>
      </w:r>
    </w:p>
    <w:p w14:paraId="57BDDEC7" w14:textId="77777777" w:rsidR="009B7BD9" w:rsidRDefault="009B7BD9" w:rsidP="007B273A">
      <w:pPr>
        <w:pStyle w:val="NormalWeb"/>
        <w:spacing w:line="360" w:lineRule="auto"/>
        <w:ind w:left="284"/>
        <w:jc w:val="both"/>
        <w:rPr>
          <w:lang w:val="id-ID"/>
        </w:rPr>
      </w:pPr>
      <w:r w:rsidRPr="009B7BD9">
        <w:rPr>
          <w:lang w:val="id-ID"/>
        </w:rPr>
        <w:t xml:space="preserve">Sistem ini digunakan oleh dua jenis pengguna, yaitu </w:t>
      </w:r>
      <w:r w:rsidRPr="009B7BD9">
        <w:rPr>
          <w:rStyle w:val="Strong"/>
          <w:rFonts w:eastAsia="Yu Gothic Light"/>
          <w:b w:val="0"/>
          <w:bCs w:val="0"/>
          <w:lang w:val="id-ID"/>
        </w:rPr>
        <w:t>admin</w:t>
      </w:r>
      <w:r w:rsidRPr="009B7BD9">
        <w:rPr>
          <w:lang w:val="id-ID"/>
        </w:rPr>
        <w:t xml:space="preserve"> dan </w:t>
      </w:r>
      <w:r w:rsidRPr="009B7BD9">
        <w:rPr>
          <w:rStyle w:val="Strong"/>
          <w:rFonts w:eastAsia="Yu Gothic Light"/>
          <w:b w:val="0"/>
          <w:bCs w:val="0"/>
          <w:lang w:val="id-ID"/>
        </w:rPr>
        <w:t>user</w:t>
      </w:r>
      <w:r w:rsidRPr="009B7BD9">
        <w:rPr>
          <w:lang w:val="id-ID"/>
        </w:rPr>
        <w:t>.</w:t>
      </w:r>
      <w:r w:rsidRPr="009B7BD9">
        <w:rPr>
          <w:lang w:val="id-ID"/>
        </w:rPr>
        <w:br/>
      </w:r>
      <w:r w:rsidRPr="009B7BD9">
        <w:rPr>
          <w:rStyle w:val="Strong"/>
          <w:rFonts w:eastAsia="Yu Gothic Light"/>
          <w:b w:val="0"/>
          <w:bCs w:val="0"/>
          <w:lang w:val="id-ID"/>
        </w:rPr>
        <w:t>Admin</w:t>
      </w:r>
      <w:r w:rsidRPr="009B7BD9">
        <w:rPr>
          <w:lang w:val="id-ID"/>
        </w:rPr>
        <w:t>, sebagai pemilik usaha atau pengelola, dapat mengakses sistem melalui web maupun mobile untuk mengelola data produk, memproses pesanan pelanggan, memantau pembayaran, serta mengelola informasi usaha melalui dashboard admin.</w:t>
      </w:r>
    </w:p>
    <w:p w14:paraId="7F64FAE8" w14:textId="7C9E15F9" w:rsidR="009B7BD9" w:rsidRPr="009B7BD9" w:rsidRDefault="009B7BD9" w:rsidP="007B273A">
      <w:pPr>
        <w:pStyle w:val="NormalWeb"/>
        <w:spacing w:line="360" w:lineRule="auto"/>
        <w:ind w:left="284"/>
        <w:jc w:val="both"/>
        <w:rPr>
          <w:lang w:val="id-ID"/>
        </w:rPr>
      </w:pPr>
      <w:r w:rsidRPr="009B7BD9">
        <w:rPr>
          <w:lang w:val="id-ID"/>
        </w:rPr>
        <w:t xml:space="preserve">Sementara itu, </w:t>
      </w:r>
      <w:r w:rsidRPr="009B7BD9">
        <w:rPr>
          <w:rStyle w:val="Strong"/>
          <w:rFonts w:eastAsia="Yu Gothic Light"/>
          <w:b w:val="0"/>
          <w:bCs w:val="0"/>
          <w:lang w:val="id-ID"/>
        </w:rPr>
        <w:t>user</w:t>
      </w:r>
      <w:r w:rsidRPr="009B7BD9">
        <w:rPr>
          <w:lang w:val="id-ID"/>
        </w:rPr>
        <w:t xml:space="preserve"> sebagai pelanggan dapat mengakses sistem melalui web maupun mobile untuk melihat daftar produk, melakukan pemesanan, melakukan pembayaran, serta memantau status pesanan.</w:t>
      </w:r>
    </w:p>
    <w:p w14:paraId="5FFA8386" w14:textId="77777777" w:rsidR="009B7BD9" w:rsidRPr="009B7BD9" w:rsidRDefault="009B7BD9" w:rsidP="007B273A">
      <w:pPr>
        <w:pStyle w:val="NormalWeb"/>
        <w:spacing w:line="360" w:lineRule="auto"/>
        <w:ind w:left="284"/>
        <w:jc w:val="both"/>
        <w:rPr>
          <w:lang w:val="id-ID"/>
        </w:rPr>
      </w:pPr>
      <w:r w:rsidRPr="009B7BD9">
        <w:rPr>
          <w:lang w:val="id-ID"/>
        </w:rPr>
        <w:t xml:space="preserve">Seluruh aktivitas admin dan user terhubung dalam satu </w:t>
      </w:r>
      <w:r w:rsidRPr="009B7BD9">
        <w:rPr>
          <w:rStyle w:val="Strong"/>
          <w:rFonts w:eastAsia="Yu Gothic Light"/>
          <w:b w:val="0"/>
          <w:bCs w:val="0"/>
          <w:lang w:val="id-ID"/>
        </w:rPr>
        <w:t>sistem terpusat</w:t>
      </w:r>
      <w:r w:rsidRPr="009B7BD9">
        <w:rPr>
          <w:lang w:val="id-ID"/>
        </w:rPr>
        <w:t>, sehingga data pemesanan, transaksi, dan status layanan dapat dikelola secara konsisten di berbagai perangkat. Dengan demikian, sistem ini mampu meningkatkan efektivitas, efisiensi, serta kualitas pelayanan kepada pelanggan Pempek 7 Ulu.</w:t>
      </w:r>
    </w:p>
    <w:p w14:paraId="4FF6C772" w14:textId="77777777" w:rsidR="003F116A" w:rsidRPr="009B7BD9" w:rsidRDefault="003F116A">
      <w:pPr>
        <w:ind w:left="284"/>
        <w:rPr>
          <w:rFonts w:ascii="Times New Roman" w:hAnsi="Times New Roman" w:cs="Times New Roman"/>
          <w:sz w:val="24"/>
          <w:szCs w:val="24"/>
          <w:lang w:val="id-ID"/>
        </w:rPr>
      </w:pPr>
    </w:p>
    <w:p w14:paraId="494E2DF7" w14:textId="77777777" w:rsidR="003F116A" w:rsidRPr="009B7BD9" w:rsidRDefault="003F116A">
      <w:pPr>
        <w:ind w:left="567"/>
        <w:rPr>
          <w:rFonts w:ascii="Times New Roman" w:hAnsi="Times New Roman" w:cs="Times New Roman"/>
          <w:lang w:val="id-ID"/>
        </w:rPr>
      </w:pPr>
    </w:p>
    <w:p w14:paraId="5746367E" w14:textId="77777777" w:rsidR="003F116A" w:rsidRPr="009B7BD9" w:rsidRDefault="003F116A">
      <w:pPr>
        <w:rPr>
          <w:rFonts w:ascii="Times New Roman" w:hAnsi="Times New Roman" w:cs="Times New Roman"/>
          <w:lang w:val="id-ID"/>
        </w:rPr>
      </w:pPr>
    </w:p>
    <w:p w14:paraId="3BA570D7" w14:textId="77777777" w:rsidR="003F116A" w:rsidRPr="009B7BD9" w:rsidRDefault="003F116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54E6C59D" w14:textId="77777777" w:rsidR="003F116A" w:rsidRPr="009B7BD9" w:rsidRDefault="00000000">
      <w:pPr>
        <w:spacing w:line="360" w:lineRule="auto"/>
        <w:rPr>
          <w:rFonts w:ascii="Times New Roman" w:hAnsi="Times New Roman" w:cs="Times New Roman"/>
          <w:lang w:val="id-ID"/>
        </w:rPr>
      </w:pP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hAnsi="Times New Roman" w:cs="Times New Roman"/>
          <w:lang w:val="id-ID"/>
        </w:rPr>
        <w:br/>
      </w:r>
    </w:p>
    <w:p w14:paraId="34380C40" w14:textId="77777777" w:rsidR="003F116A" w:rsidRPr="009B7BD9" w:rsidRDefault="003F116A">
      <w:pPr>
        <w:rPr>
          <w:rFonts w:ascii="Times New Roman" w:hAnsi="Times New Roman" w:cs="Times New Roman"/>
          <w:lang w:val="id-ID"/>
        </w:rPr>
      </w:pPr>
    </w:p>
    <w:p w14:paraId="17ADD5E5" w14:textId="77777777" w:rsidR="00891A6F" w:rsidRDefault="00000000" w:rsidP="00891A6F">
      <w:pPr>
        <w:pStyle w:val="Heading1"/>
        <w:numPr>
          <w:ilvl w:val="0"/>
          <w:numId w:val="1"/>
        </w:numPr>
        <w:spacing w:line="360" w:lineRule="auto"/>
        <w:ind w:left="284" w:hanging="284"/>
        <w:jc w:val="both"/>
        <w:rPr>
          <w:lang w:val="id-ID"/>
        </w:rPr>
      </w:pPr>
      <w:r w:rsidRPr="009B7BD9">
        <w:rPr>
          <w:lang w:val="id-ID"/>
        </w:rPr>
        <w:lastRenderedPageBreak/>
        <w:t xml:space="preserve"> PANDUAN UNTUK ADMIN</w:t>
      </w:r>
    </w:p>
    <w:p w14:paraId="74CA3C59" w14:textId="5EFC7F55" w:rsidR="003F116A" w:rsidRPr="00891A6F" w:rsidRDefault="00000000" w:rsidP="00891A6F">
      <w:pPr>
        <w:spacing w:before="24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91A6F">
        <w:rPr>
          <w:rFonts w:ascii="Times New Roman" w:hAnsi="Times New Roman" w:cs="Times New Roman"/>
          <w:sz w:val="24"/>
          <w:szCs w:val="24"/>
        </w:rPr>
        <w:t xml:space="preserve">User Guide Admin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Pempek 7 Ulu.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1A6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91A6F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0D7A0876" w14:textId="77777777" w:rsidR="003F116A" w:rsidRPr="009B7BD9" w:rsidRDefault="00000000" w:rsidP="00891A6F">
      <w:pPr>
        <w:spacing w:before="240" w:after="240" w:line="360" w:lineRule="auto"/>
        <w:ind w:left="284"/>
        <w:rPr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Admin memiliki hak akses untuk:</w:t>
      </w:r>
    </w:p>
    <w:p w14:paraId="1DA36086" w14:textId="77777777" w:rsidR="003F116A" w:rsidRPr="00891A6F" w:rsidRDefault="00000000" w:rsidP="00891A6F">
      <w:pPr>
        <w:pStyle w:val="ListParagraph"/>
        <w:numPr>
          <w:ilvl w:val="0"/>
          <w:numId w:val="15"/>
        </w:numPr>
        <w:spacing w:before="240" w:after="240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>Login ke sistem</w:t>
      </w:r>
    </w:p>
    <w:p w14:paraId="1FBABD5D" w14:textId="77777777" w:rsidR="003F116A" w:rsidRPr="00891A6F" w:rsidRDefault="00000000" w:rsidP="00891A6F">
      <w:pPr>
        <w:pStyle w:val="ListParagraph"/>
        <w:numPr>
          <w:ilvl w:val="0"/>
          <w:numId w:val="15"/>
        </w:numPr>
        <w:spacing w:before="240" w:after="240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>Mengelola data produk</w:t>
      </w:r>
    </w:p>
    <w:p w14:paraId="59FF539A" w14:textId="77777777" w:rsidR="003F116A" w:rsidRPr="00891A6F" w:rsidRDefault="00000000" w:rsidP="00891A6F">
      <w:pPr>
        <w:pStyle w:val="ListParagraph"/>
        <w:numPr>
          <w:ilvl w:val="0"/>
          <w:numId w:val="15"/>
        </w:numPr>
        <w:spacing w:before="240" w:after="240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>Mengelola pesanan pelanggan</w:t>
      </w:r>
    </w:p>
    <w:p w14:paraId="33372B57" w14:textId="77777777" w:rsidR="003F116A" w:rsidRPr="00891A6F" w:rsidRDefault="00000000" w:rsidP="00891A6F">
      <w:pPr>
        <w:pStyle w:val="ListParagraph"/>
        <w:numPr>
          <w:ilvl w:val="0"/>
          <w:numId w:val="15"/>
        </w:numPr>
        <w:spacing w:before="240" w:after="240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>Mengelola pembayaran</w:t>
      </w:r>
    </w:p>
    <w:p w14:paraId="66866DC3" w14:textId="77777777" w:rsidR="003F116A" w:rsidRPr="00891A6F" w:rsidRDefault="00000000" w:rsidP="00891A6F">
      <w:pPr>
        <w:pStyle w:val="ListParagraph"/>
        <w:numPr>
          <w:ilvl w:val="0"/>
          <w:numId w:val="15"/>
        </w:numPr>
        <w:spacing w:before="240" w:after="240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>Mengelola informasi usaha</w:t>
      </w:r>
    </w:p>
    <w:p w14:paraId="4E2DC4C8" w14:textId="77777777" w:rsidR="003F116A" w:rsidRPr="00891A6F" w:rsidRDefault="00000000" w:rsidP="00891A6F">
      <w:pPr>
        <w:pStyle w:val="ListParagraph"/>
        <w:numPr>
          <w:ilvl w:val="0"/>
          <w:numId w:val="15"/>
        </w:numPr>
        <w:spacing w:before="240" w:after="240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>Logout dari sistem</w:t>
      </w:r>
    </w:p>
    <w:p w14:paraId="4CE2F88F" w14:textId="77777777" w:rsidR="003F116A" w:rsidRPr="009B7BD9" w:rsidRDefault="00000000" w:rsidP="00891A6F">
      <w:pPr>
        <w:spacing w:line="360" w:lineRule="auto"/>
        <w:ind w:left="284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A. Halaman Login Admin</w:t>
      </w:r>
    </w:p>
    <w:p w14:paraId="3A665FDD" w14:textId="77777777" w:rsidR="003F116A" w:rsidRPr="00891A6F" w:rsidRDefault="00000000" w:rsidP="00891A6F">
      <w:pPr>
        <w:pStyle w:val="ListParagraph"/>
        <w:numPr>
          <w:ilvl w:val="0"/>
          <w:numId w:val="17"/>
        </w:numPr>
        <w:spacing w:before="240" w:after="240"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>Buka browser (Google Chrome / Mozilla Firefox)</w:t>
      </w:r>
    </w:p>
    <w:p w14:paraId="047879EE" w14:textId="77777777" w:rsidR="003F116A" w:rsidRPr="00891A6F" w:rsidRDefault="00000000" w:rsidP="00891A6F">
      <w:pPr>
        <w:pStyle w:val="ListParagraph"/>
        <w:numPr>
          <w:ilvl w:val="0"/>
          <w:numId w:val="17"/>
        </w:numPr>
        <w:spacing w:before="240" w:after="240"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>Masukkan alamat website sistem</w:t>
      </w:r>
    </w:p>
    <w:p w14:paraId="1CEA4E5E" w14:textId="77777777" w:rsidR="003F116A" w:rsidRPr="00891A6F" w:rsidRDefault="00000000" w:rsidP="00891A6F">
      <w:pPr>
        <w:pStyle w:val="ListParagraph"/>
        <w:numPr>
          <w:ilvl w:val="0"/>
          <w:numId w:val="17"/>
        </w:numPr>
        <w:spacing w:before="240" w:after="240"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>Sistem akan menampilkan halaman login admin</w:t>
      </w:r>
    </w:p>
    <w:p w14:paraId="63CD3ABF" w14:textId="77777777" w:rsidR="003F116A" w:rsidRPr="00891A6F" w:rsidRDefault="00000000" w:rsidP="00891A6F">
      <w:pPr>
        <w:pStyle w:val="ListParagraph"/>
        <w:numPr>
          <w:ilvl w:val="0"/>
          <w:numId w:val="17"/>
        </w:numPr>
        <w:spacing w:before="240" w:after="240" w:line="360" w:lineRule="auto"/>
        <w:ind w:left="993"/>
        <w:jc w:val="both"/>
        <w:rPr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Masukkan </w:t>
      </w:r>
      <w:r w:rsidRPr="00891A6F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username</w:t>
      </w: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r w:rsidRPr="00891A6F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password</w:t>
      </w:r>
    </w:p>
    <w:p w14:paraId="53539FFB" w14:textId="77777777" w:rsidR="003F116A" w:rsidRPr="00891A6F" w:rsidRDefault="00000000" w:rsidP="00891A6F">
      <w:pPr>
        <w:pStyle w:val="ListParagraph"/>
        <w:numPr>
          <w:ilvl w:val="0"/>
          <w:numId w:val="17"/>
        </w:numPr>
        <w:spacing w:before="240" w:after="240" w:line="360" w:lineRule="auto"/>
        <w:ind w:left="993"/>
        <w:jc w:val="both"/>
        <w:rPr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Klik tombol </w:t>
      </w:r>
      <w:r w:rsidRPr="00891A6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Login</w:t>
      </w:r>
    </w:p>
    <w:p w14:paraId="4A2D3DEB" w14:textId="77777777" w:rsidR="003F116A" w:rsidRPr="009B7BD9" w:rsidRDefault="00000000" w:rsidP="00891A6F">
      <w:pPr>
        <w:spacing w:line="360" w:lineRule="auto"/>
        <w:ind w:left="284"/>
        <w:rPr>
          <w:lang w:val="id-ID"/>
        </w:rPr>
      </w:pPr>
      <w:r w:rsidRPr="009B7BD9">
        <w:rPr>
          <w:rFonts w:ascii="Times New Roman" w:hAnsi="Times New Roman" w:cs="Times New Roman"/>
          <w:noProof/>
          <w:lang w:val="id-ID"/>
        </w:rPr>
        <w:lastRenderedPageBreak/>
        <w:drawing>
          <wp:inline distT="0" distB="0" distL="0" distR="0" wp14:anchorId="02F06AC6" wp14:editId="1C6A0FAF">
            <wp:extent cx="3470910" cy="1878330"/>
            <wp:effectExtent l="95250" t="95250" r="91440" b="102870"/>
            <wp:docPr id="100346540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1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18783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AD4320" w14:textId="77777777" w:rsidR="003F116A" w:rsidRPr="009B7BD9" w:rsidRDefault="00000000" w:rsidP="00891A6F">
      <w:pPr>
        <w:spacing w:line="360" w:lineRule="auto"/>
        <w:ind w:left="284"/>
        <w:rPr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B. Halaman Dashboard Admin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berhasil login, admin akan diarahkan ke halaman dashboard.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Fungsi dashboard:</w:t>
      </w:r>
    </w:p>
    <w:p w14:paraId="45F50BE6" w14:textId="65405AFF" w:rsidR="003F116A" w:rsidRPr="00891A6F" w:rsidRDefault="00000000" w:rsidP="00891A6F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Menampilkan ringkasan </w:t>
      </w:r>
      <w:r w:rsidR="00102456">
        <w:rPr>
          <w:rFonts w:ascii="Times New Roman" w:eastAsia="Times New Roman" w:hAnsi="Times New Roman" w:cs="Times New Roman"/>
          <w:sz w:val="24"/>
          <w:szCs w:val="24"/>
          <w:lang w:val="id-ID"/>
        </w:rPr>
        <w:t>data penjualan</w:t>
      </w:r>
    </w:p>
    <w:p w14:paraId="64D65842" w14:textId="471BDA03" w:rsidR="003F116A" w:rsidRPr="00891A6F" w:rsidRDefault="00000000" w:rsidP="00891A6F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Menampilkan </w:t>
      </w:r>
      <w:r w:rsidR="00102456">
        <w:rPr>
          <w:rFonts w:ascii="Times New Roman" w:eastAsia="Times New Roman" w:hAnsi="Times New Roman" w:cs="Times New Roman"/>
          <w:sz w:val="24"/>
          <w:szCs w:val="24"/>
          <w:lang w:val="id-ID"/>
        </w:rPr>
        <w:t>informasi penjualan</w:t>
      </w:r>
    </w:p>
    <w:p w14:paraId="0E04D6CA" w14:textId="1BD67CCC" w:rsidR="003F116A" w:rsidRPr="00891A6F" w:rsidRDefault="00000000" w:rsidP="00891A6F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91A6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Menampilkan </w:t>
      </w:r>
      <w:r w:rsidR="00102456">
        <w:rPr>
          <w:rFonts w:ascii="Times New Roman" w:eastAsia="Times New Roman" w:hAnsi="Times New Roman" w:cs="Times New Roman"/>
          <w:sz w:val="24"/>
          <w:szCs w:val="24"/>
          <w:lang w:val="id-ID"/>
        </w:rPr>
        <w:t>grafik produk terlaris</w:t>
      </w:r>
    </w:p>
    <w:p w14:paraId="6AB0ABB1" w14:textId="131B3D98" w:rsidR="003F116A" w:rsidRPr="0028132B" w:rsidRDefault="0028132B" w:rsidP="0028132B">
      <w:pPr>
        <w:spacing w:before="240" w:after="240"/>
        <w:ind w:left="284"/>
        <w:rPr>
          <w:lang w:val="id-ID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28132B">
        <w:rPr>
          <w:lang w:val="id-ID"/>
        </w:rPr>
        <w:drawing>
          <wp:inline distT="0" distB="0" distL="0" distR="0" wp14:anchorId="1716BB13" wp14:editId="70A451D0">
            <wp:extent cx="3667602" cy="1771650"/>
            <wp:effectExtent l="95250" t="95250" r="104775" b="95250"/>
            <wp:docPr id="11482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1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602" cy="177406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7A3EA4" w14:textId="77777777" w:rsidR="00891A6F" w:rsidRDefault="00000000" w:rsidP="0098235C">
      <w:pPr>
        <w:spacing w:before="281" w:after="0" w:line="360" w:lineRule="auto"/>
        <w:ind w:left="284"/>
        <w:rPr>
          <w:rFonts w:ascii="Times New Roman" w:hAnsi="Times New Roman" w:cs="Times New Roman"/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C. Daftar Pesanan Pelanggan</w:t>
      </w:r>
    </w:p>
    <w:p w14:paraId="16B79ADE" w14:textId="5531B85A" w:rsidR="003F116A" w:rsidRPr="009B7BD9" w:rsidRDefault="00000000" w:rsidP="0098235C">
      <w:pPr>
        <w:spacing w:before="281" w:after="0" w:line="360" w:lineRule="auto"/>
        <w:ind w:left="284"/>
        <w:rPr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Melihat Daftar Pesanan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Langkah-langkah:</w:t>
      </w:r>
    </w:p>
    <w:p w14:paraId="1CBCE9E7" w14:textId="77777777" w:rsidR="003F116A" w:rsidRPr="009B7BD9" w:rsidRDefault="00000000" w:rsidP="0098235C">
      <w:pPr>
        <w:pStyle w:val="ListParagraph"/>
        <w:numPr>
          <w:ilvl w:val="0"/>
          <w:numId w:val="5"/>
        </w:numPr>
        <w:spacing w:before="240" w:after="240" w:line="360" w:lineRule="auto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menu Pesanan</w:t>
      </w:r>
    </w:p>
    <w:p w14:paraId="1665FFB0" w14:textId="77777777" w:rsidR="003F116A" w:rsidRPr="009B7BD9" w:rsidRDefault="00000000" w:rsidP="0098235C">
      <w:pPr>
        <w:pStyle w:val="ListParagraph"/>
        <w:numPr>
          <w:ilvl w:val="0"/>
          <w:numId w:val="5"/>
        </w:numPr>
        <w:spacing w:before="240" w:after="240" w:line="360" w:lineRule="auto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Sistem menampilkan daftar pesanan pelanggan</w:t>
      </w:r>
    </w:p>
    <w:p w14:paraId="620EC253" w14:textId="77777777" w:rsidR="003F116A" w:rsidRPr="009B7BD9" w:rsidRDefault="00000000" w:rsidP="0028132B">
      <w:pPr>
        <w:spacing w:before="240" w:after="240"/>
        <w:ind w:left="284"/>
        <w:rPr>
          <w:lang w:val="id-ID"/>
        </w:rPr>
      </w:pPr>
      <w:r w:rsidRPr="009B7BD9">
        <w:rPr>
          <w:rFonts w:ascii="Times New Roman" w:hAnsi="Times New Roman" w:cs="Times New Roman"/>
          <w:noProof/>
          <w:lang w:val="id-ID"/>
        </w:rPr>
        <w:lastRenderedPageBreak/>
        <w:drawing>
          <wp:inline distT="0" distB="0" distL="0" distR="0" wp14:anchorId="2AB11F06" wp14:editId="7AFF07E1">
            <wp:extent cx="3646170" cy="1977390"/>
            <wp:effectExtent l="95250" t="95250" r="87630" b="99060"/>
            <wp:docPr id="47309796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 t="11203"/>
                    <a:stretch>
                      <a:fillRect/>
                    </a:stretch>
                  </pic:blipFill>
                  <pic:spPr>
                    <a:xfrm>
                      <a:off x="0" y="0"/>
                      <a:ext cx="3647304" cy="197800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41DD9D" w14:textId="77777777" w:rsidR="003F116A" w:rsidRPr="009B7BD9" w:rsidRDefault="00000000" w:rsidP="0098235C">
      <w:pPr>
        <w:tabs>
          <w:tab w:val="left" w:pos="284"/>
        </w:tabs>
        <w:spacing w:before="240" w:after="240"/>
        <w:ind w:left="284"/>
        <w:rPr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D. Detail Pesanan Pelanggan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Melihat Detail Pesanan</w:t>
      </w:r>
    </w:p>
    <w:p w14:paraId="58DFCCB7" w14:textId="77777777" w:rsidR="003F116A" w:rsidRPr="009B7BD9" w:rsidRDefault="00000000" w:rsidP="0098235C">
      <w:pPr>
        <w:tabs>
          <w:tab w:val="left" w:pos="284"/>
        </w:tabs>
        <w:spacing w:before="240" w:after="240"/>
        <w:ind w:left="284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Langkah-langkah:</w:t>
      </w:r>
    </w:p>
    <w:p w14:paraId="1CBD6BEA" w14:textId="77777777" w:rsidR="003F116A" w:rsidRPr="009B7BD9" w:rsidRDefault="00000000" w:rsidP="0098235C">
      <w:pPr>
        <w:pStyle w:val="ListParagraph"/>
        <w:numPr>
          <w:ilvl w:val="0"/>
          <w:numId w:val="6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Pilih salah satu pesanan</w:t>
      </w:r>
    </w:p>
    <w:p w14:paraId="29E1A4E9" w14:textId="77777777" w:rsidR="003F116A" w:rsidRPr="009B7BD9" w:rsidRDefault="00000000" w:rsidP="0098235C">
      <w:pPr>
        <w:pStyle w:val="ListParagraph"/>
        <w:numPr>
          <w:ilvl w:val="0"/>
          <w:numId w:val="6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tombol Detail</w:t>
      </w:r>
    </w:p>
    <w:p w14:paraId="50803B43" w14:textId="77777777" w:rsidR="003F116A" w:rsidRDefault="00000000" w:rsidP="0098235C">
      <w:pPr>
        <w:pStyle w:val="ListParagraph"/>
        <w:numPr>
          <w:ilvl w:val="0"/>
          <w:numId w:val="6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Sistem menampilkan detail pesanan pelanggan</w:t>
      </w:r>
    </w:p>
    <w:p w14:paraId="725044E2" w14:textId="3CFBC0C2" w:rsidR="0098235C" w:rsidRPr="009B7BD9" w:rsidRDefault="0098235C" w:rsidP="0098235C">
      <w:pPr>
        <w:pStyle w:val="ListParagraph"/>
        <w:numPr>
          <w:ilvl w:val="0"/>
          <w:numId w:val="6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Klik Update Status untuk merubah status pesanan pelanggan</w:t>
      </w:r>
    </w:p>
    <w:p w14:paraId="626E5127" w14:textId="77777777" w:rsidR="003F116A" w:rsidRPr="009B7BD9" w:rsidRDefault="00000000" w:rsidP="0028132B">
      <w:pPr>
        <w:spacing w:before="240" w:after="240"/>
        <w:ind w:left="284"/>
        <w:rPr>
          <w:lang w:val="id-ID"/>
        </w:rPr>
      </w:pPr>
      <w:r w:rsidRPr="009B7BD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F8FB5E1" wp14:editId="039845B7">
            <wp:extent cx="3646170" cy="2068830"/>
            <wp:effectExtent l="95250" t="95250" r="87630" b="102870"/>
            <wp:docPr id="2463186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 t="10080"/>
                    <a:stretch>
                      <a:fillRect/>
                    </a:stretch>
                  </pic:blipFill>
                  <pic:spPr>
                    <a:xfrm>
                      <a:off x="0" y="0"/>
                      <a:ext cx="3646998" cy="2069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2C40E0" w14:textId="77777777" w:rsidR="003F116A" w:rsidRPr="009B7BD9" w:rsidRDefault="00000000" w:rsidP="0098235C">
      <w:pPr>
        <w:spacing w:before="240" w:after="240" w:line="360" w:lineRule="auto"/>
        <w:ind w:left="284"/>
        <w:rPr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E. Update Status Pesanan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Mengubah Status Pesanan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Langkah-langkah:</w:t>
      </w:r>
    </w:p>
    <w:p w14:paraId="65C1A6F1" w14:textId="77777777" w:rsidR="003F116A" w:rsidRPr="009B7BD9" w:rsidRDefault="00000000" w:rsidP="0098235C">
      <w:pPr>
        <w:pStyle w:val="ListParagraph"/>
        <w:numPr>
          <w:ilvl w:val="0"/>
          <w:numId w:val="7"/>
        </w:numPr>
        <w:spacing w:before="240" w:after="240" w:line="360" w:lineRule="auto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Masuk ke halaman detail pesanan</w:t>
      </w:r>
    </w:p>
    <w:p w14:paraId="512E5606" w14:textId="77777777" w:rsidR="003F116A" w:rsidRPr="009B7BD9" w:rsidRDefault="00000000" w:rsidP="0098235C">
      <w:pPr>
        <w:pStyle w:val="ListParagraph"/>
        <w:numPr>
          <w:ilvl w:val="0"/>
          <w:numId w:val="7"/>
        </w:numPr>
        <w:spacing w:before="240" w:after="240" w:line="360" w:lineRule="auto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Pilih status pesanan (Diproses / Selesai)</w:t>
      </w:r>
    </w:p>
    <w:p w14:paraId="79A70249" w14:textId="77777777" w:rsidR="003F116A" w:rsidRPr="009B7BD9" w:rsidRDefault="00000000" w:rsidP="0098235C">
      <w:pPr>
        <w:pStyle w:val="ListParagraph"/>
        <w:numPr>
          <w:ilvl w:val="0"/>
          <w:numId w:val="7"/>
        </w:numPr>
        <w:spacing w:before="240" w:after="240" w:line="360" w:lineRule="auto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tombol Simpan</w:t>
      </w:r>
    </w:p>
    <w:p w14:paraId="4FE443A4" w14:textId="40753F7B" w:rsidR="003F116A" w:rsidRPr="0098235C" w:rsidRDefault="00000000" w:rsidP="0028132B">
      <w:pPr>
        <w:spacing w:before="240" w:after="240"/>
        <w:ind w:left="284"/>
        <w:rPr>
          <w:lang w:val="id-ID"/>
        </w:rPr>
      </w:pPr>
      <w:r w:rsidRPr="009B7BD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4063B88" wp14:editId="40C77F8E">
            <wp:extent cx="3676650" cy="2091055"/>
            <wp:effectExtent l="95250" t="95250" r="95250" b="99695"/>
            <wp:docPr id="38983270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rcRect t="10245"/>
                    <a:stretch>
                      <a:fillRect/>
                    </a:stretch>
                  </pic:blipFill>
                  <pic:spPr>
                    <a:xfrm>
                      <a:off x="0" y="0"/>
                      <a:ext cx="3677417" cy="209149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03D521" w14:textId="77777777" w:rsidR="003F116A" w:rsidRPr="009B7BD9" w:rsidRDefault="00000000" w:rsidP="0098235C">
      <w:pPr>
        <w:spacing w:before="240" w:after="240"/>
        <w:ind w:left="284"/>
        <w:rPr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F. Halaman Konfirmasi Pembayaran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Konfirmasi Pembayaran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Langkah-langkah:</w:t>
      </w:r>
    </w:p>
    <w:p w14:paraId="451411B4" w14:textId="77777777" w:rsidR="003F116A" w:rsidRPr="009B7BD9" w:rsidRDefault="00000000" w:rsidP="0098235C">
      <w:pPr>
        <w:pStyle w:val="ListParagraph"/>
        <w:numPr>
          <w:ilvl w:val="0"/>
          <w:numId w:val="8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menu Pembayaran</w:t>
      </w:r>
    </w:p>
    <w:p w14:paraId="2DF80182" w14:textId="77777777" w:rsidR="003F116A" w:rsidRPr="009B7BD9" w:rsidRDefault="00000000" w:rsidP="0098235C">
      <w:pPr>
        <w:pStyle w:val="ListParagraph"/>
        <w:numPr>
          <w:ilvl w:val="0"/>
          <w:numId w:val="8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Pilih pesanan yang menunggu konfirmasi</w:t>
      </w:r>
    </w:p>
    <w:p w14:paraId="1E5E9DEA" w14:textId="77777777" w:rsidR="003F116A" w:rsidRPr="009B7BD9" w:rsidRDefault="00000000" w:rsidP="0098235C">
      <w:pPr>
        <w:pStyle w:val="ListParagraph"/>
        <w:numPr>
          <w:ilvl w:val="0"/>
          <w:numId w:val="8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Periksa bukti pembayaran</w:t>
      </w:r>
    </w:p>
    <w:p w14:paraId="2EDCCAA3" w14:textId="77777777" w:rsidR="003F116A" w:rsidRPr="009B7BD9" w:rsidRDefault="00000000" w:rsidP="0098235C">
      <w:pPr>
        <w:pStyle w:val="ListParagraph"/>
        <w:numPr>
          <w:ilvl w:val="0"/>
          <w:numId w:val="8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tombol Konfirmasi</w:t>
      </w:r>
    </w:p>
    <w:p w14:paraId="6756A4A2" w14:textId="77777777" w:rsidR="003F116A" w:rsidRPr="009B7BD9" w:rsidRDefault="00000000" w:rsidP="0028132B">
      <w:pPr>
        <w:spacing w:before="240" w:after="240"/>
        <w:ind w:left="284"/>
        <w:rPr>
          <w:lang w:val="id-ID"/>
        </w:rPr>
      </w:pPr>
      <w:r w:rsidRPr="009B7BD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35C6B079" wp14:editId="1A334C20">
            <wp:extent cx="3676650" cy="2023110"/>
            <wp:effectExtent l="95250" t="95250" r="95250" b="91440"/>
            <wp:docPr id="77639686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 t="10483"/>
                    <a:stretch>
                      <a:fillRect/>
                    </a:stretch>
                  </pic:blipFill>
                  <pic:spPr>
                    <a:xfrm>
                      <a:off x="0" y="0"/>
                      <a:ext cx="3676832" cy="20232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F6B764" w14:textId="77777777" w:rsidR="003F116A" w:rsidRPr="009B7BD9" w:rsidRDefault="00000000" w:rsidP="005473F9">
      <w:pPr>
        <w:tabs>
          <w:tab w:val="left" w:pos="284"/>
        </w:tabs>
        <w:spacing w:before="240" w:after="240"/>
        <w:ind w:left="284"/>
        <w:rPr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lastRenderedPageBreak/>
        <w:t>G. Mengelola Produk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Melihat Daftar Produk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Langkah-langkah:</w:t>
      </w:r>
    </w:p>
    <w:p w14:paraId="70E63750" w14:textId="77777777" w:rsidR="003F116A" w:rsidRPr="009B7BD9" w:rsidRDefault="00000000" w:rsidP="005473F9">
      <w:pPr>
        <w:pStyle w:val="ListParagraph"/>
        <w:numPr>
          <w:ilvl w:val="0"/>
          <w:numId w:val="9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menu Produk</w:t>
      </w:r>
    </w:p>
    <w:p w14:paraId="4AE4FCEA" w14:textId="77777777" w:rsidR="003F116A" w:rsidRPr="009B7BD9" w:rsidRDefault="00000000" w:rsidP="005473F9">
      <w:pPr>
        <w:pStyle w:val="ListParagraph"/>
        <w:numPr>
          <w:ilvl w:val="0"/>
          <w:numId w:val="9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Sistem menampilkan daftar produk</w:t>
      </w:r>
    </w:p>
    <w:p w14:paraId="4DC7695C" w14:textId="77777777" w:rsidR="003F116A" w:rsidRPr="009B7BD9" w:rsidRDefault="00000000" w:rsidP="0028132B">
      <w:pPr>
        <w:spacing w:before="240" w:after="240"/>
        <w:ind w:left="284"/>
        <w:rPr>
          <w:lang w:val="id-ID"/>
        </w:rPr>
      </w:pPr>
      <w:r w:rsidRPr="009B7BD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7E0DFCE" wp14:editId="039CC08B">
            <wp:extent cx="3676650" cy="1954530"/>
            <wp:effectExtent l="95250" t="95250" r="95250" b="102870"/>
            <wp:docPr id="1172165236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rcRect t="11440"/>
                    <a:stretch>
                      <a:fillRect/>
                    </a:stretch>
                  </pic:blipFill>
                  <pic:spPr>
                    <a:xfrm>
                      <a:off x="0" y="0"/>
                      <a:ext cx="3677613" cy="195504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21CBC8" w14:textId="77777777" w:rsidR="003F116A" w:rsidRPr="009B7BD9" w:rsidRDefault="00000000" w:rsidP="005473F9">
      <w:pPr>
        <w:spacing w:before="281" w:after="281"/>
        <w:ind w:left="284"/>
        <w:rPr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H. Form Tambah Produk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Menambahkan Produk</w:t>
      </w:r>
    </w:p>
    <w:p w14:paraId="09939DF0" w14:textId="77777777" w:rsidR="003F116A" w:rsidRPr="009B7BD9" w:rsidRDefault="00000000" w:rsidP="005473F9">
      <w:pPr>
        <w:spacing w:before="240" w:after="240"/>
        <w:ind w:left="284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Langkah-langkah:</w:t>
      </w:r>
    </w:p>
    <w:p w14:paraId="7F1EB169" w14:textId="77777777" w:rsidR="003F116A" w:rsidRPr="009B7BD9" w:rsidRDefault="00000000" w:rsidP="005473F9">
      <w:pPr>
        <w:pStyle w:val="ListParagraph"/>
        <w:numPr>
          <w:ilvl w:val="0"/>
          <w:numId w:val="10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tombol Tambah Produk</w:t>
      </w:r>
    </w:p>
    <w:p w14:paraId="5789164F" w14:textId="77777777" w:rsidR="003F116A" w:rsidRPr="009B7BD9" w:rsidRDefault="00000000" w:rsidP="005473F9">
      <w:pPr>
        <w:pStyle w:val="ListParagraph"/>
        <w:numPr>
          <w:ilvl w:val="0"/>
          <w:numId w:val="10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Isi data produk (nama, harga, stok, deskripsi)</w:t>
      </w:r>
    </w:p>
    <w:p w14:paraId="4129B6A1" w14:textId="77777777" w:rsidR="003F116A" w:rsidRPr="009B7BD9" w:rsidRDefault="00000000" w:rsidP="005473F9">
      <w:pPr>
        <w:pStyle w:val="ListParagraph"/>
        <w:numPr>
          <w:ilvl w:val="0"/>
          <w:numId w:val="10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Upload gambar produk</w:t>
      </w:r>
    </w:p>
    <w:p w14:paraId="785027D6" w14:textId="77777777" w:rsidR="003F116A" w:rsidRPr="009B7BD9" w:rsidRDefault="00000000" w:rsidP="005473F9">
      <w:pPr>
        <w:pStyle w:val="ListParagraph"/>
        <w:numPr>
          <w:ilvl w:val="0"/>
          <w:numId w:val="10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tombol Simpan</w:t>
      </w:r>
    </w:p>
    <w:p w14:paraId="64494A44" w14:textId="70EB7B8B" w:rsidR="003F116A" w:rsidRPr="005473F9" w:rsidRDefault="005473F9" w:rsidP="0028132B">
      <w:pPr>
        <w:spacing w:before="240" w:after="240"/>
        <w:ind w:left="284"/>
        <w:rPr>
          <w:lang w:val="id-ID"/>
        </w:rPr>
      </w:pPr>
      <w:r w:rsidRPr="005473F9">
        <w:rPr>
          <w:lang w:val="id-ID"/>
        </w:rPr>
        <w:drawing>
          <wp:inline distT="0" distB="0" distL="0" distR="0" wp14:anchorId="0EA1E16E" wp14:editId="7C4EAA62">
            <wp:extent cx="3680460" cy="1781571"/>
            <wp:effectExtent l="95250" t="95250" r="91440" b="104775"/>
            <wp:docPr id="167501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1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7986" cy="1785214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B30F15" w14:textId="77777777" w:rsidR="003F116A" w:rsidRPr="009B7BD9" w:rsidRDefault="00000000" w:rsidP="005473F9">
      <w:pPr>
        <w:pStyle w:val="ListParagraph"/>
        <w:spacing w:before="240" w:after="240"/>
        <w:ind w:left="284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lastRenderedPageBreak/>
        <w:t>I. Edit Produk</w:t>
      </w:r>
    </w:p>
    <w:p w14:paraId="7256868C" w14:textId="77777777" w:rsidR="003F116A" w:rsidRPr="009B7BD9" w:rsidRDefault="00000000" w:rsidP="005473F9">
      <w:pPr>
        <w:pStyle w:val="ListParagraph"/>
        <w:spacing w:before="240" w:after="240"/>
        <w:ind w:left="284"/>
        <w:rPr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Mengedit Produk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Langkah-langkah:</w:t>
      </w:r>
    </w:p>
    <w:p w14:paraId="7C74949A" w14:textId="77777777" w:rsidR="003F116A" w:rsidRPr="009B7BD9" w:rsidRDefault="00000000" w:rsidP="005473F9">
      <w:pPr>
        <w:pStyle w:val="ListParagraph"/>
        <w:numPr>
          <w:ilvl w:val="0"/>
          <w:numId w:val="11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tombol Edit pada produk</w:t>
      </w:r>
    </w:p>
    <w:p w14:paraId="1F75DFF1" w14:textId="77777777" w:rsidR="003F116A" w:rsidRPr="009B7BD9" w:rsidRDefault="00000000" w:rsidP="005473F9">
      <w:pPr>
        <w:pStyle w:val="ListParagraph"/>
        <w:numPr>
          <w:ilvl w:val="0"/>
          <w:numId w:val="11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Ubah data produk</w:t>
      </w:r>
    </w:p>
    <w:p w14:paraId="081CEE1B" w14:textId="77777777" w:rsidR="003F116A" w:rsidRPr="009B7BD9" w:rsidRDefault="00000000" w:rsidP="005473F9">
      <w:pPr>
        <w:pStyle w:val="ListParagraph"/>
        <w:numPr>
          <w:ilvl w:val="0"/>
          <w:numId w:val="11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tombol Simpan</w:t>
      </w:r>
    </w:p>
    <w:p w14:paraId="58E73535" w14:textId="51D436B8" w:rsidR="003F116A" w:rsidRPr="009B7BD9" w:rsidRDefault="005473F9" w:rsidP="0028132B">
      <w:pPr>
        <w:spacing w:before="240" w:after="240"/>
        <w:ind w:left="284"/>
        <w:rPr>
          <w:lang w:val="id-ID"/>
        </w:rPr>
      </w:pPr>
      <w:r w:rsidRPr="005473F9">
        <w:rPr>
          <w:lang w:val="id-ID"/>
        </w:rPr>
        <w:drawing>
          <wp:inline distT="0" distB="0" distL="0" distR="0" wp14:anchorId="554413C0" wp14:editId="08D97FF9">
            <wp:extent cx="3680460" cy="1759313"/>
            <wp:effectExtent l="95250" t="95250" r="91440" b="88900"/>
            <wp:docPr id="58186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67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8633" cy="17632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F12352" w14:textId="77777777" w:rsidR="003F116A" w:rsidRPr="009B7BD9" w:rsidRDefault="00000000" w:rsidP="005473F9">
      <w:pPr>
        <w:pStyle w:val="ListParagraph"/>
        <w:spacing w:before="240" w:after="240"/>
        <w:ind w:left="284"/>
        <w:rPr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J. Hapus Produk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Menghapus Produk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Langkah-langkah:</w:t>
      </w:r>
    </w:p>
    <w:p w14:paraId="15E4DE4D" w14:textId="77777777" w:rsidR="003F116A" w:rsidRPr="009B7BD9" w:rsidRDefault="00000000" w:rsidP="005473F9">
      <w:pPr>
        <w:pStyle w:val="ListParagraph"/>
        <w:numPr>
          <w:ilvl w:val="0"/>
          <w:numId w:val="12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tombol Hapus pada produk</w:t>
      </w:r>
    </w:p>
    <w:p w14:paraId="0830FDD4" w14:textId="77777777" w:rsidR="003F116A" w:rsidRPr="009B7BD9" w:rsidRDefault="00000000" w:rsidP="005473F9">
      <w:pPr>
        <w:pStyle w:val="ListParagraph"/>
        <w:numPr>
          <w:ilvl w:val="0"/>
          <w:numId w:val="12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Konfirmasi penghapusan</w:t>
      </w:r>
    </w:p>
    <w:p w14:paraId="5A8656ED" w14:textId="0F2EBA49" w:rsidR="003F116A" w:rsidRPr="009B7BD9" w:rsidRDefault="005473F9" w:rsidP="0028132B">
      <w:pPr>
        <w:pStyle w:val="ListParagraph"/>
        <w:spacing w:before="240" w:after="240"/>
        <w:ind w:left="284"/>
        <w:rPr>
          <w:lang w:val="id-ID"/>
        </w:rPr>
      </w:pPr>
      <w:r w:rsidRPr="005473F9">
        <w:rPr>
          <w:lang w:val="id-ID"/>
        </w:rPr>
        <w:drawing>
          <wp:inline distT="0" distB="0" distL="0" distR="0" wp14:anchorId="0EAD2F1B" wp14:editId="24DACE87">
            <wp:extent cx="3665220" cy="2453485"/>
            <wp:effectExtent l="95250" t="95250" r="87630" b="99695"/>
            <wp:docPr id="10324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2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0051" cy="245671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C1A2AD" w14:textId="77777777" w:rsidR="003F116A" w:rsidRPr="009B7BD9" w:rsidRDefault="00000000" w:rsidP="005473F9">
      <w:pPr>
        <w:pStyle w:val="ListParagraph"/>
        <w:spacing w:before="240" w:after="240"/>
        <w:ind w:left="284"/>
        <w:rPr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lastRenderedPageBreak/>
        <w:t>K. Informasi Usaha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Mengubah Informasi Usaha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Langkah-langkah:</w:t>
      </w:r>
    </w:p>
    <w:p w14:paraId="158ACC39" w14:textId="77777777" w:rsidR="003F116A" w:rsidRPr="009B7BD9" w:rsidRDefault="00000000" w:rsidP="005473F9">
      <w:pPr>
        <w:pStyle w:val="ListParagraph"/>
        <w:numPr>
          <w:ilvl w:val="0"/>
          <w:numId w:val="13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menu Informasi Usaha</w:t>
      </w:r>
    </w:p>
    <w:p w14:paraId="08C9667A" w14:textId="77777777" w:rsidR="003F116A" w:rsidRPr="009B7BD9" w:rsidRDefault="00000000" w:rsidP="005473F9">
      <w:pPr>
        <w:pStyle w:val="ListParagraph"/>
        <w:numPr>
          <w:ilvl w:val="0"/>
          <w:numId w:val="13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Ubah data usaha (nama, alamat, kontak, QRIS)</w:t>
      </w:r>
    </w:p>
    <w:p w14:paraId="316CF98A" w14:textId="77777777" w:rsidR="003F116A" w:rsidRPr="009B7BD9" w:rsidRDefault="00000000" w:rsidP="005473F9">
      <w:pPr>
        <w:pStyle w:val="ListParagraph"/>
        <w:numPr>
          <w:ilvl w:val="0"/>
          <w:numId w:val="13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tombol Simpan</w:t>
      </w:r>
    </w:p>
    <w:p w14:paraId="763117C5" w14:textId="4895B77A" w:rsidR="003F116A" w:rsidRPr="005473F9" w:rsidRDefault="0028132B" w:rsidP="0028132B">
      <w:pPr>
        <w:pStyle w:val="ListParagraph"/>
        <w:spacing w:before="240" w:after="240"/>
        <w:ind w:left="284"/>
        <w:rPr>
          <w:lang w:val="id-ID"/>
        </w:rPr>
      </w:pPr>
      <w:r w:rsidRPr="0028132B">
        <w:rPr>
          <w:lang w:val="id-ID"/>
        </w:rPr>
        <w:drawing>
          <wp:inline distT="0" distB="0" distL="0" distR="0" wp14:anchorId="32ACA51A" wp14:editId="74C1FFA2">
            <wp:extent cx="3633885" cy="1741170"/>
            <wp:effectExtent l="95250" t="95250" r="100330" b="87630"/>
            <wp:docPr id="198726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68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7536" cy="17429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69D095" w14:textId="77777777" w:rsidR="003F116A" w:rsidRPr="009B7BD9" w:rsidRDefault="00000000" w:rsidP="005473F9">
      <w:pPr>
        <w:pStyle w:val="ListParagraph"/>
        <w:spacing w:before="240" w:after="240"/>
        <w:ind w:left="284"/>
        <w:rPr>
          <w:lang w:val="id-ID"/>
        </w:rPr>
      </w:pPr>
      <w:r w:rsidRPr="009B7BD9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L. Logout Admin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Logout</w:t>
      </w:r>
      <w:r w:rsidRPr="009B7BD9">
        <w:rPr>
          <w:rFonts w:ascii="Times New Roman" w:hAnsi="Times New Roman" w:cs="Times New Roman"/>
          <w:lang w:val="id-ID"/>
        </w:rPr>
        <w:br/>
      </w: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Langkah-langkah:</w:t>
      </w:r>
    </w:p>
    <w:p w14:paraId="7A73D33F" w14:textId="77777777" w:rsidR="003F116A" w:rsidRPr="009B7BD9" w:rsidRDefault="00000000" w:rsidP="005473F9">
      <w:pPr>
        <w:pStyle w:val="ListParagraph"/>
        <w:numPr>
          <w:ilvl w:val="0"/>
          <w:numId w:val="14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Klik tombol Logout</w:t>
      </w:r>
    </w:p>
    <w:p w14:paraId="487C0009" w14:textId="77777777" w:rsidR="003F116A" w:rsidRPr="009B7BD9" w:rsidRDefault="00000000" w:rsidP="005473F9">
      <w:pPr>
        <w:pStyle w:val="ListParagraph"/>
        <w:numPr>
          <w:ilvl w:val="0"/>
          <w:numId w:val="14"/>
        </w:numPr>
        <w:spacing w:before="240" w:after="240"/>
        <w:ind w:left="851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7BD9">
        <w:rPr>
          <w:rFonts w:ascii="Times New Roman" w:eastAsia="Times New Roman" w:hAnsi="Times New Roman" w:cs="Times New Roman"/>
          <w:sz w:val="24"/>
          <w:szCs w:val="24"/>
          <w:lang w:val="id-ID"/>
        </w:rPr>
        <w:t>Sistem akan kembali ke halaman login</w:t>
      </w:r>
    </w:p>
    <w:p w14:paraId="581A45B1" w14:textId="6583E294" w:rsidR="0028132B" w:rsidRDefault="0028132B" w:rsidP="0028132B">
      <w:pPr>
        <w:spacing w:before="240" w:after="240"/>
        <w:ind w:left="284"/>
        <w:rPr>
          <w:lang w:val="id-ID"/>
        </w:rPr>
      </w:pPr>
      <w:r w:rsidRPr="0028132B">
        <w:rPr>
          <w:lang w:val="id-ID"/>
        </w:rPr>
        <w:drawing>
          <wp:inline distT="0" distB="0" distL="0" distR="0" wp14:anchorId="188CD15A" wp14:editId="51D13CE0">
            <wp:extent cx="3684270" cy="1421273"/>
            <wp:effectExtent l="95250" t="95250" r="87630" b="102870"/>
            <wp:docPr id="180220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6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4020" cy="1425034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9846EC" w14:textId="77777777" w:rsidR="0028132B" w:rsidRDefault="0028132B">
      <w:pPr>
        <w:suppressAutoHyphens w:val="0"/>
        <w:rPr>
          <w:lang w:val="id-ID"/>
        </w:rPr>
      </w:pPr>
      <w:r>
        <w:rPr>
          <w:lang w:val="id-ID"/>
        </w:rPr>
        <w:br w:type="page"/>
      </w:r>
    </w:p>
    <w:p w14:paraId="0987EEBD" w14:textId="53977ABB" w:rsidR="0028132B" w:rsidRDefault="0028132B" w:rsidP="0028132B">
      <w:pPr>
        <w:pStyle w:val="Heading1"/>
        <w:numPr>
          <w:ilvl w:val="0"/>
          <w:numId w:val="1"/>
        </w:numPr>
        <w:spacing w:line="360" w:lineRule="auto"/>
        <w:ind w:left="284" w:hanging="284"/>
        <w:jc w:val="both"/>
        <w:rPr>
          <w:lang w:val="id-ID"/>
        </w:rPr>
      </w:pPr>
      <w:r w:rsidRPr="009B7BD9">
        <w:rPr>
          <w:lang w:val="id-ID"/>
        </w:rPr>
        <w:lastRenderedPageBreak/>
        <w:t xml:space="preserve">PANDUAN UNTUK </w:t>
      </w:r>
      <w:r>
        <w:rPr>
          <w:lang w:val="id-ID"/>
        </w:rPr>
        <w:t>USER</w:t>
      </w:r>
    </w:p>
    <w:p w14:paraId="04968DCF" w14:textId="25A8D709" w:rsidR="0028132B" w:rsidRPr="00C5699E" w:rsidRDefault="00C5699E" w:rsidP="00C5699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5699E">
        <w:rPr>
          <w:rFonts w:ascii="Times New Roman" w:hAnsi="Times New Roman" w:cs="Times New Roman"/>
          <w:sz w:val="24"/>
          <w:szCs w:val="24"/>
          <w:lang w:val="id-ID"/>
        </w:rPr>
        <w:t>Panduan ini ditujukan untuk membantu pengguna (pelanggan) dalam menggunakan sistem pemesanan Pempek 7 Ulu yang dapat diakses melalui web maupun perangkat mobile.</w:t>
      </w:r>
    </w:p>
    <w:p w14:paraId="28921374" w14:textId="77777777" w:rsidR="00C5699E" w:rsidRPr="00C5699E" w:rsidRDefault="00C5699E" w:rsidP="00C5699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C5699E">
        <w:rPr>
          <w:rFonts w:ascii="Times New Roman" w:hAnsi="Times New Roman" w:cs="Times New Roman"/>
          <w:sz w:val="24"/>
          <w:szCs w:val="24"/>
        </w:rPr>
        <w:t>A. Halaman Home</w:t>
      </w:r>
    </w:p>
    <w:p w14:paraId="07011DE3" w14:textId="77777777" w:rsidR="00C5699E" w:rsidRDefault="00C5699E" w:rsidP="00C5699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C5699E">
        <w:rPr>
          <w:rFonts w:ascii="Times New Roman" w:hAnsi="Times New Roman" w:cs="Times New Roman"/>
          <w:sz w:val="24"/>
          <w:szCs w:val="24"/>
        </w:rPr>
        <w:t xml:space="preserve">Halaman Home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>.</w:t>
      </w:r>
      <w:r w:rsidRPr="00C5699E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99E">
        <w:rPr>
          <w:rFonts w:ascii="Times New Roman" w:hAnsi="Times New Roman" w:cs="Times New Roman"/>
          <w:sz w:val="24"/>
          <w:szCs w:val="24"/>
        </w:rPr>
        <w:t>pempek</w:t>
      </w:r>
      <w:proofErr w:type="spellEnd"/>
      <w:r w:rsidRPr="00C5699E">
        <w:rPr>
          <w:rFonts w:ascii="Times New Roman" w:hAnsi="Times New Roman" w:cs="Times New Roman"/>
          <w:sz w:val="24"/>
          <w:szCs w:val="24"/>
        </w:rPr>
        <w:t>.</w:t>
      </w:r>
    </w:p>
    <w:p w14:paraId="380C5F5F" w14:textId="64ED419C" w:rsidR="00C5699E" w:rsidRDefault="00C5699E" w:rsidP="00C5699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C569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FAF973" wp14:editId="21A4B39B">
            <wp:extent cx="3623945" cy="1748735"/>
            <wp:effectExtent l="95250" t="95250" r="90805" b="99695"/>
            <wp:docPr id="13240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552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5291" cy="175421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460A71" w14:textId="77777777" w:rsidR="00C5699E" w:rsidRPr="00C5699E" w:rsidRDefault="00C5699E" w:rsidP="00C5699E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699E">
        <w:rPr>
          <w:rFonts w:ascii="Times New Roman" w:hAnsi="Times New Roman" w:cs="Times New Roman"/>
          <w:b/>
          <w:bCs/>
          <w:sz w:val="24"/>
          <w:szCs w:val="24"/>
        </w:rPr>
        <w:t>B. Menu</w:t>
      </w:r>
    </w:p>
    <w:p w14:paraId="280B78C1" w14:textId="13B84EA6" w:rsidR="00C5699E" w:rsidRPr="00DA6726" w:rsidRDefault="00C5699E" w:rsidP="00C5699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A6726">
        <w:rPr>
          <w:rFonts w:ascii="Times New Roman" w:hAnsi="Times New Roman" w:cs="Times New Roman"/>
          <w:sz w:val="24"/>
          <w:szCs w:val="24"/>
        </w:rPr>
        <w:t xml:space="preserve">Menu Daftar Menu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pempek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>.</w:t>
      </w:r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r w:rsidRPr="00DA672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nama menu,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>.</w:t>
      </w:r>
    </w:p>
    <w:p w14:paraId="5E0E1B79" w14:textId="38E24818" w:rsidR="00C5699E" w:rsidRDefault="00DA6726" w:rsidP="00C5699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A67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F4A532" wp14:editId="4F6A064E">
            <wp:extent cx="3598846" cy="1703070"/>
            <wp:effectExtent l="95250" t="95250" r="97155" b="87630"/>
            <wp:docPr id="111938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86902" name=""/>
                    <pic:cNvPicPr/>
                  </pic:nvPicPr>
                  <pic:blipFill rotWithShape="1">
                    <a:blip r:embed="rId20"/>
                    <a:srcRect t="1" b="3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942" cy="17064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0E898" w14:textId="77777777" w:rsidR="00DA6726" w:rsidRDefault="00DA6726" w:rsidP="00C5699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ADF3807" w14:textId="77777777" w:rsidR="00DA6726" w:rsidRPr="00DA6726" w:rsidRDefault="00DA6726" w:rsidP="00DA6726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6726">
        <w:rPr>
          <w:rFonts w:ascii="Times New Roman" w:hAnsi="Times New Roman" w:cs="Times New Roman"/>
          <w:b/>
          <w:bCs/>
          <w:sz w:val="24"/>
          <w:szCs w:val="24"/>
        </w:rPr>
        <w:lastRenderedPageBreak/>
        <w:t>C. Kontak</w:t>
      </w:r>
    </w:p>
    <w:p w14:paraId="30750A9C" w14:textId="77777777" w:rsidR="00DA6726" w:rsidRPr="00DA6726" w:rsidRDefault="00DA6726" w:rsidP="00DA6726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A6726">
        <w:rPr>
          <w:rFonts w:ascii="Times New Roman" w:hAnsi="Times New Roman" w:cs="Times New Roman"/>
          <w:sz w:val="24"/>
          <w:szCs w:val="24"/>
        </w:rPr>
        <w:t xml:space="preserve">Halaman Kontak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Pempek 7 Ulu,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>:</w:t>
      </w:r>
    </w:p>
    <w:p w14:paraId="1524C0A4" w14:textId="77777777" w:rsidR="00DA6726" w:rsidRPr="00DA6726" w:rsidRDefault="00DA6726" w:rsidP="00DA672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672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usaha</w:t>
      </w:r>
      <w:proofErr w:type="spellEnd"/>
    </w:p>
    <w:p w14:paraId="3DFF0F5F" w14:textId="77777777" w:rsidR="00DA6726" w:rsidRPr="00DA6726" w:rsidRDefault="00DA6726" w:rsidP="00DA672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726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operasional</w:t>
      </w:r>
      <w:proofErr w:type="spellEnd"/>
    </w:p>
    <w:p w14:paraId="7CFD8766" w14:textId="77777777" w:rsidR="00DA6726" w:rsidRPr="00DA6726" w:rsidRDefault="00DA6726" w:rsidP="00DA672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726"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usaha</w:t>
      </w:r>
      <w:proofErr w:type="spellEnd"/>
    </w:p>
    <w:p w14:paraId="254056BB" w14:textId="77777777" w:rsidR="00DA6726" w:rsidRPr="00DA6726" w:rsidRDefault="00DA6726" w:rsidP="00DA6726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A6726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Pempek 7 Ulu.</w:t>
      </w:r>
    </w:p>
    <w:p w14:paraId="681B1DC0" w14:textId="5BF2F88F" w:rsidR="00DA6726" w:rsidRDefault="00DA6726" w:rsidP="00C5699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A67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3662DD" wp14:editId="234F3513">
            <wp:extent cx="3648275" cy="1741170"/>
            <wp:effectExtent l="95250" t="95250" r="104775" b="87630"/>
            <wp:docPr id="188365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55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1807" cy="174285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7FBCD4" w14:textId="77777777" w:rsidR="00DA6726" w:rsidRPr="00DA6726" w:rsidRDefault="00DA6726" w:rsidP="00DA6726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6726">
        <w:rPr>
          <w:rFonts w:ascii="Times New Roman" w:hAnsi="Times New Roman" w:cs="Times New Roman"/>
          <w:b/>
          <w:bCs/>
          <w:sz w:val="24"/>
          <w:szCs w:val="24"/>
        </w:rPr>
        <w:t>D. Order</w:t>
      </w:r>
    </w:p>
    <w:p w14:paraId="127BFB0B" w14:textId="77777777" w:rsidR="00DA6726" w:rsidRPr="00DA6726" w:rsidRDefault="00DA6726" w:rsidP="00DA6726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A6726">
        <w:rPr>
          <w:rFonts w:ascii="Times New Roman" w:hAnsi="Times New Roman" w:cs="Times New Roman"/>
          <w:sz w:val="24"/>
          <w:szCs w:val="24"/>
        </w:rPr>
        <w:t xml:space="preserve">Pada menu Order,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>:</w:t>
      </w:r>
    </w:p>
    <w:p w14:paraId="395A895F" w14:textId="77777777" w:rsidR="00DA6726" w:rsidRPr="00DA6726" w:rsidRDefault="00DA6726" w:rsidP="00DA672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>.</w:t>
      </w:r>
    </w:p>
    <w:p w14:paraId="6154DA13" w14:textId="77777777" w:rsidR="00DA6726" w:rsidRPr="00DA6726" w:rsidRDefault="00DA6726" w:rsidP="00DA672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672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Add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>.</w:t>
      </w:r>
    </w:p>
    <w:p w14:paraId="0F3EFF92" w14:textId="77777777" w:rsidR="00DA6726" w:rsidRPr="00DA6726" w:rsidRDefault="00DA6726" w:rsidP="00DA672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672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pop-up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>:</w:t>
      </w:r>
    </w:p>
    <w:p w14:paraId="7EDF3065" w14:textId="77777777" w:rsidR="00DA6726" w:rsidRPr="00DA6726" w:rsidRDefault="00DA6726" w:rsidP="00DA6726">
      <w:pPr>
        <w:numPr>
          <w:ilvl w:val="1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pesanan</w:t>
      </w:r>
      <w:proofErr w:type="spellEnd"/>
    </w:p>
    <w:p w14:paraId="535080E9" w14:textId="77777777" w:rsidR="00DA6726" w:rsidRPr="00DA6726" w:rsidRDefault="00DA6726" w:rsidP="00DA6726">
      <w:pPr>
        <w:numPr>
          <w:ilvl w:val="1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pesanan</w:t>
      </w:r>
      <w:proofErr w:type="spellEnd"/>
    </w:p>
    <w:p w14:paraId="526E4BFA" w14:textId="77777777" w:rsidR="00DA6726" w:rsidRPr="00DA6726" w:rsidRDefault="00DA6726" w:rsidP="00DA672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672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>.</w:t>
      </w:r>
    </w:p>
    <w:p w14:paraId="00616B4E" w14:textId="77777777" w:rsidR="00DA6726" w:rsidRPr="00C5699E" w:rsidRDefault="00DA6726" w:rsidP="00C5699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C05CC85" w14:textId="369AA109" w:rsidR="003F116A" w:rsidRDefault="00DA6726" w:rsidP="00C5699E">
      <w:pPr>
        <w:ind w:left="284"/>
        <w:rPr>
          <w:lang w:val="id-ID"/>
        </w:rPr>
      </w:pPr>
      <w:r w:rsidRPr="00DA6726">
        <w:rPr>
          <w:lang w:val="id-ID"/>
        </w:rPr>
        <w:lastRenderedPageBreak/>
        <w:drawing>
          <wp:inline distT="0" distB="0" distL="0" distR="0" wp14:anchorId="6520B487" wp14:editId="51778475">
            <wp:extent cx="3648275" cy="1741170"/>
            <wp:effectExtent l="95250" t="95250" r="104775" b="87630"/>
            <wp:docPr id="122479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91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4277" cy="174403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B039CE" w14:textId="67EB7C98" w:rsidR="00DA6726" w:rsidRDefault="00DA6726" w:rsidP="00C5699E">
      <w:pPr>
        <w:ind w:left="284"/>
        <w:rPr>
          <w:lang w:val="id-ID"/>
        </w:rPr>
      </w:pPr>
      <w:r w:rsidRPr="00DA6726">
        <w:rPr>
          <w:lang w:val="id-ID"/>
        </w:rPr>
        <w:drawing>
          <wp:inline distT="0" distB="0" distL="0" distR="0" wp14:anchorId="5017D059" wp14:editId="2D15328E">
            <wp:extent cx="3645839" cy="2575560"/>
            <wp:effectExtent l="95250" t="95250" r="88265" b="91440"/>
            <wp:docPr id="188532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20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1592" cy="258668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E12F41" w14:textId="77777777" w:rsidR="00DA6726" w:rsidRPr="00DA6726" w:rsidRDefault="00DA6726" w:rsidP="00DA6726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6726">
        <w:rPr>
          <w:rFonts w:ascii="Times New Roman" w:hAnsi="Times New Roman" w:cs="Times New Roman"/>
          <w:b/>
          <w:bCs/>
          <w:sz w:val="24"/>
          <w:szCs w:val="24"/>
        </w:rPr>
        <w:t xml:space="preserve">E. </w:t>
      </w:r>
      <w:proofErr w:type="spellStart"/>
      <w:r w:rsidRPr="00DA6726">
        <w:rPr>
          <w:rFonts w:ascii="Times New Roman" w:hAnsi="Times New Roman" w:cs="Times New Roman"/>
          <w:b/>
          <w:bCs/>
          <w:sz w:val="24"/>
          <w:szCs w:val="24"/>
        </w:rPr>
        <w:t>Keranjang</w:t>
      </w:r>
      <w:proofErr w:type="spellEnd"/>
    </w:p>
    <w:p w14:paraId="32DEA1FD" w14:textId="77777777" w:rsidR="00DA6726" w:rsidRPr="00DA6726" w:rsidRDefault="00DA6726" w:rsidP="00DA6726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A6726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>.</w:t>
      </w:r>
      <w:r w:rsidRPr="00DA6726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>:</w:t>
      </w:r>
    </w:p>
    <w:p w14:paraId="21F9246E" w14:textId="77777777" w:rsidR="00DA6726" w:rsidRPr="00DA6726" w:rsidRDefault="00DA6726" w:rsidP="00DA6726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nama dan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pesanan</w:t>
      </w:r>
      <w:proofErr w:type="spellEnd"/>
    </w:p>
    <w:p w14:paraId="6DF7484E" w14:textId="77777777" w:rsidR="00DA6726" w:rsidRPr="00DA6726" w:rsidRDefault="00DA6726" w:rsidP="00DA6726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pesanan</w:t>
      </w:r>
      <w:proofErr w:type="spellEnd"/>
    </w:p>
    <w:p w14:paraId="429DC8F4" w14:textId="77777777" w:rsidR="00DA6726" w:rsidRPr="00DA6726" w:rsidRDefault="00DA6726" w:rsidP="00DA6726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672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2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A6726">
        <w:rPr>
          <w:rFonts w:ascii="Times New Roman" w:hAnsi="Times New Roman" w:cs="Times New Roman"/>
          <w:sz w:val="24"/>
          <w:szCs w:val="24"/>
        </w:rPr>
        <w:t xml:space="preserve"> Bayar.</w:t>
      </w:r>
    </w:p>
    <w:p w14:paraId="27F17485" w14:textId="71862CB0" w:rsidR="00DA6726" w:rsidRDefault="001A417E" w:rsidP="00C5699E">
      <w:pPr>
        <w:ind w:left="284"/>
        <w:rPr>
          <w:lang w:val="id-ID"/>
        </w:rPr>
      </w:pPr>
      <w:r w:rsidRPr="001A417E">
        <w:rPr>
          <w:lang w:val="id-ID"/>
        </w:rPr>
        <w:lastRenderedPageBreak/>
        <w:drawing>
          <wp:inline distT="0" distB="0" distL="0" distR="0" wp14:anchorId="436D4549" wp14:editId="176631C1">
            <wp:extent cx="3624835" cy="2091690"/>
            <wp:effectExtent l="95250" t="95250" r="90170" b="99060"/>
            <wp:docPr id="85947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9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2050" cy="209585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54CDEE" w14:textId="77777777" w:rsidR="001A417E" w:rsidRPr="001A417E" w:rsidRDefault="001A417E" w:rsidP="001A417E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417E">
        <w:rPr>
          <w:rFonts w:ascii="Times New Roman" w:hAnsi="Times New Roman" w:cs="Times New Roman"/>
          <w:b/>
          <w:bCs/>
          <w:sz w:val="24"/>
          <w:szCs w:val="24"/>
        </w:rPr>
        <w:t xml:space="preserve">F. </w:t>
      </w:r>
      <w:proofErr w:type="spellStart"/>
      <w:r w:rsidRPr="001A417E">
        <w:rPr>
          <w:rFonts w:ascii="Times New Roman" w:hAnsi="Times New Roman" w:cs="Times New Roman"/>
          <w:b/>
          <w:bCs/>
          <w:sz w:val="24"/>
          <w:szCs w:val="24"/>
        </w:rPr>
        <w:t>Pembayaran</w:t>
      </w:r>
      <w:proofErr w:type="spellEnd"/>
    </w:p>
    <w:p w14:paraId="616CFAFA" w14:textId="2C56F7D1" w:rsidR="001A417E" w:rsidRPr="001A417E" w:rsidRDefault="001A417E" w:rsidP="001A417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417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bayar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pop-up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>:</w:t>
      </w:r>
    </w:p>
    <w:p w14:paraId="2CE528A8" w14:textId="1D6C83AC" w:rsidR="001A417E" w:rsidRPr="001A417E" w:rsidRDefault="001A417E" w:rsidP="001A417E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417E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scan QRIS.</w:t>
      </w:r>
    </w:p>
    <w:p w14:paraId="6E5574B8" w14:textId="4880C788" w:rsidR="001A417E" w:rsidRPr="001A417E" w:rsidRDefault="001A417E" w:rsidP="001A417E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417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Upload Bukti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>.</w:t>
      </w:r>
    </w:p>
    <w:p w14:paraId="5F6B9FD1" w14:textId="4CDB0766" w:rsidR="001A417E" w:rsidRPr="001A417E" w:rsidRDefault="001A417E" w:rsidP="001A417E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417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Lanjutkan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Halaman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>.</w:t>
      </w:r>
    </w:p>
    <w:p w14:paraId="3EDF0133" w14:textId="62277184" w:rsidR="001A417E" w:rsidRDefault="001A417E" w:rsidP="001A417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417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Hubungi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Admin yang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WhatsApp admin.</w:t>
      </w:r>
    </w:p>
    <w:p w14:paraId="6D28C23C" w14:textId="54FADF96" w:rsidR="001A417E" w:rsidRPr="002E545A" w:rsidRDefault="002E545A" w:rsidP="001A417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id-ID"/>
        </w:rPr>
        <mc:AlternateContent>
          <mc:Choice Requires="wpg">
            <w:drawing>
              <wp:inline distT="0" distB="0" distL="0" distR="0" wp14:anchorId="56FCE4BE" wp14:editId="00647793">
                <wp:extent cx="3975100" cy="3092450"/>
                <wp:effectExtent l="76200" t="95250" r="82550" b="88900"/>
                <wp:docPr id="162783064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100" cy="3092450"/>
                          <a:chOff x="0" y="0"/>
                          <a:chExt cx="5262880" cy="3766185"/>
                        </a:xfrm>
                      </wpg:grpSpPr>
                      <pic:pic xmlns:pic="http://schemas.openxmlformats.org/drawingml/2006/picture">
                        <pic:nvPicPr>
                          <pic:cNvPr id="74715805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52725" y="9525"/>
                            <a:ext cx="2510155" cy="3756660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1353276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935" cy="3756660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B221B4" id="Group 1" o:spid="_x0000_s1026" style="width:313pt;height:243.5pt;mso-position-horizontal-relative:char;mso-position-vertical-relative:line" coordsize="52628,37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27527;top:95;width:25101;height:37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">
                  <v:imagedata r:id="rId27" o:title=""/>
                  <v:shadow on="t" type="perspective" color="black" opacity="26214f" offset="0,0" matrix="66847f,,,66847f"/>
                </v:shape>
                <v:shape id="Picture 1" o:spid="_x0000_s1028" type="#_x0000_t75" style="position:absolute;width:26549;height:37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">
                  <v:imagedata r:id="rId28" o:title=""/>
                  <v:shadow on="t" type="perspective" color="black" opacity="26214f" offset="0,0" matrix="66847f,,,66847f"/>
                </v:shape>
                <w10:anchorlock/>
              </v:group>
            </w:pict>
          </mc:Fallback>
        </mc:AlternateContent>
      </w:r>
    </w:p>
    <w:p w14:paraId="1105E837" w14:textId="77777777" w:rsidR="001A417E" w:rsidRPr="001A417E" w:rsidRDefault="001A417E" w:rsidP="001A417E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417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G. </w:t>
      </w:r>
      <w:proofErr w:type="spellStart"/>
      <w:r w:rsidRPr="001A417E">
        <w:rPr>
          <w:rFonts w:ascii="Times New Roman" w:hAnsi="Times New Roman" w:cs="Times New Roman"/>
          <w:b/>
          <w:bCs/>
          <w:sz w:val="24"/>
          <w:szCs w:val="24"/>
        </w:rPr>
        <w:t>Menunggu</w:t>
      </w:r>
      <w:proofErr w:type="spellEnd"/>
      <w:r w:rsidRPr="001A41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b/>
          <w:bCs/>
          <w:sz w:val="24"/>
          <w:szCs w:val="24"/>
        </w:rPr>
        <w:t>Konfirmasi</w:t>
      </w:r>
      <w:proofErr w:type="spellEnd"/>
    </w:p>
    <w:p w14:paraId="44174959" w14:textId="77777777" w:rsidR="001A417E" w:rsidRPr="001A417E" w:rsidRDefault="001A417E" w:rsidP="001A417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A417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oleh admin.</w:t>
      </w:r>
    </w:p>
    <w:p w14:paraId="2AAA332A" w14:textId="6F0F96C0" w:rsidR="001A417E" w:rsidRPr="001A417E" w:rsidRDefault="001A417E" w:rsidP="001A417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A417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dikonfirmasi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oleh admin.</w:t>
      </w:r>
    </w:p>
    <w:p w14:paraId="5E799A0A" w14:textId="77777777" w:rsidR="001A417E" w:rsidRDefault="001A417E" w:rsidP="001A417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41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Hubungi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17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1A417E">
        <w:rPr>
          <w:rFonts w:ascii="Times New Roman" w:hAnsi="Times New Roman" w:cs="Times New Roman"/>
          <w:sz w:val="24"/>
          <w:szCs w:val="24"/>
        </w:rPr>
        <w:t>.</w:t>
      </w:r>
    </w:p>
    <w:p w14:paraId="7B016B80" w14:textId="09DFACE1" w:rsidR="002E545A" w:rsidRDefault="002E545A" w:rsidP="001A417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F7D707" wp14:editId="6B7667C2">
            <wp:extent cx="3556000" cy="3165026"/>
            <wp:effectExtent l="0" t="0" r="6350" b="0"/>
            <wp:docPr id="103699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954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7257" cy="316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85E6" w14:textId="77777777" w:rsidR="002E545A" w:rsidRPr="002E545A" w:rsidRDefault="002E545A" w:rsidP="002E545A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545A">
        <w:rPr>
          <w:rFonts w:ascii="Times New Roman" w:hAnsi="Times New Roman" w:cs="Times New Roman"/>
          <w:b/>
          <w:bCs/>
          <w:sz w:val="24"/>
          <w:szCs w:val="24"/>
        </w:rPr>
        <w:t xml:space="preserve">H. </w:t>
      </w:r>
      <w:proofErr w:type="spellStart"/>
      <w:r w:rsidRPr="002E545A">
        <w:rPr>
          <w:rFonts w:ascii="Times New Roman" w:hAnsi="Times New Roman" w:cs="Times New Roman"/>
          <w:b/>
          <w:bCs/>
          <w:sz w:val="24"/>
          <w:szCs w:val="24"/>
        </w:rPr>
        <w:t>Pesanan</w:t>
      </w:r>
      <w:proofErr w:type="spellEnd"/>
      <w:r w:rsidRPr="002E545A">
        <w:rPr>
          <w:rFonts w:ascii="Times New Roman" w:hAnsi="Times New Roman" w:cs="Times New Roman"/>
          <w:b/>
          <w:bCs/>
          <w:sz w:val="24"/>
          <w:szCs w:val="24"/>
        </w:rPr>
        <w:t xml:space="preserve"> Saya</w:t>
      </w:r>
    </w:p>
    <w:p w14:paraId="1C5AAA6A" w14:textId="77777777" w:rsidR="002E545A" w:rsidRPr="002E545A" w:rsidRDefault="002E545A" w:rsidP="002E545A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E545A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Saya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>.</w:t>
      </w:r>
      <w:r w:rsidRPr="002E545A">
        <w:rPr>
          <w:rFonts w:ascii="Times New Roman" w:hAnsi="Times New Roman" w:cs="Times New Roman"/>
          <w:sz w:val="24"/>
          <w:szCs w:val="24"/>
        </w:rPr>
        <w:br/>
        <w:t>Langkah-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langkahnya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>:</w:t>
      </w:r>
    </w:p>
    <w:p w14:paraId="5D486086" w14:textId="77777777" w:rsidR="002E545A" w:rsidRPr="002E545A" w:rsidRDefault="002E545A" w:rsidP="002E545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45A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>.</w:t>
      </w:r>
    </w:p>
    <w:p w14:paraId="3CABE17A" w14:textId="77777777" w:rsidR="002E545A" w:rsidRPr="002E545A" w:rsidRDefault="002E545A" w:rsidP="002E545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545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Cari Pesanan.</w:t>
      </w:r>
    </w:p>
    <w:p w14:paraId="2A63DC62" w14:textId="58FC68A6" w:rsidR="002E545A" w:rsidRPr="002E545A" w:rsidRDefault="002E545A" w:rsidP="002E545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545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Cek Detail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28F5D545" w14:textId="77777777" w:rsidR="002E545A" w:rsidRPr="002E545A" w:rsidRDefault="002E545A" w:rsidP="002E545A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545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dan status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545A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2E545A">
        <w:rPr>
          <w:rFonts w:ascii="Times New Roman" w:hAnsi="Times New Roman" w:cs="Times New Roman"/>
          <w:sz w:val="24"/>
          <w:szCs w:val="24"/>
        </w:rPr>
        <w:t>.</w:t>
      </w:r>
    </w:p>
    <w:p w14:paraId="46A0BBE8" w14:textId="77777777" w:rsidR="002E545A" w:rsidRDefault="002E545A" w:rsidP="002E545A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24FB633" w14:textId="75227749" w:rsidR="002E545A" w:rsidRDefault="002E545A" w:rsidP="002E545A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E54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4733AA" wp14:editId="3190ABA6">
            <wp:extent cx="3666890" cy="2059132"/>
            <wp:effectExtent l="95250" t="95250" r="86360" b="93980"/>
            <wp:docPr id="81320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078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9113" cy="206599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66DE15" w14:textId="40AF7D4D" w:rsidR="002E545A" w:rsidRPr="002E545A" w:rsidRDefault="002E545A" w:rsidP="002E545A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E54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66D521" wp14:editId="45FC7014">
            <wp:extent cx="3647440" cy="2518328"/>
            <wp:effectExtent l="95250" t="95250" r="86360" b="92075"/>
            <wp:docPr id="25636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646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5489" cy="25238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CA48A7" w14:textId="77777777" w:rsidR="002E545A" w:rsidRPr="001A417E" w:rsidRDefault="002E545A" w:rsidP="001A417E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3C03A79" w14:textId="2E858638" w:rsidR="00DA6726" w:rsidRPr="009B7BD9" w:rsidRDefault="00DA6726" w:rsidP="00C5699E">
      <w:pPr>
        <w:ind w:left="284"/>
        <w:rPr>
          <w:lang w:val="id-ID"/>
        </w:rPr>
      </w:pPr>
    </w:p>
    <w:sectPr w:rsidR="00DA6726" w:rsidRPr="009B7BD9">
      <w:pgSz w:w="11906" w:h="16838"/>
      <w:pgMar w:top="2268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2B799" w14:textId="77777777" w:rsidR="00812B86" w:rsidRDefault="00812B86">
      <w:pPr>
        <w:spacing w:after="0" w:line="240" w:lineRule="auto"/>
      </w:pPr>
      <w:r>
        <w:separator/>
      </w:r>
    </w:p>
  </w:endnote>
  <w:endnote w:type="continuationSeparator" w:id="0">
    <w:p w14:paraId="3C172A8E" w14:textId="77777777" w:rsidR="00812B86" w:rsidRDefault="0081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B533C" w14:textId="77777777" w:rsidR="00812B86" w:rsidRDefault="00812B8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7C78725" w14:textId="77777777" w:rsidR="00812B86" w:rsidRDefault="00812B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C95"/>
    <w:multiLevelType w:val="multilevel"/>
    <w:tmpl w:val="AAC029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04F13024"/>
    <w:multiLevelType w:val="multilevel"/>
    <w:tmpl w:val="AD4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66BBE"/>
    <w:multiLevelType w:val="hybridMultilevel"/>
    <w:tmpl w:val="6D6643FA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BCD752A"/>
    <w:multiLevelType w:val="multilevel"/>
    <w:tmpl w:val="38624F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4" w15:restartNumberingAfterBreak="0">
    <w:nsid w:val="10222C5B"/>
    <w:multiLevelType w:val="multilevel"/>
    <w:tmpl w:val="B39E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D3814"/>
    <w:multiLevelType w:val="multilevel"/>
    <w:tmpl w:val="299A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B5A55"/>
    <w:multiLevelType w:val="multilevel"/>
    <w:tmpl w:val="614CF9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122A7723"/>
    <w:multiLevelType w:val="multilevel"/>
    <w:tmpl w:val="B6789E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8" w15:restartNumberingAfterBreak="0">
    <w:nsid w:val="1FF76DBE"/>
    <w:multiLevelType w:val="hybridMultilevel"/>
    <w:tmpl w:val="D75ECAD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131105"/>
    <w:multiLevelType w:val="multilevel"/>
    <w:tmpl w:val="219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A29AF"/>
    <w:multiLevelType w:val="multilevel"/>
    <w:tmpl w:val="AC547FA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41F93AFA"/>
    <w:multiLevelType w:val="multilevel"/>
    <w:tmpl w:val="7F08B3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433D3D92"/>
    <w:multiLevelType w:val="multilevel"/>
    <w:tmpl w:val="AD784444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3" w15:restartNumberingAfterBreak="0">
    <w:nsid w:val="44244C1E"/>
    <w:multiLevelType w:val="multilevel"/>
    <w:tmpl w:val="D9B4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2361FC"/>
    <w:multiLevelType w:val="multilevel"/>
    <w:tmpl w:val="82A2EB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5" w15:restartNumberingAfterBreak="0">
    <w:nsid w:val="52467CAB"/>
    <w:multiLevelType w:val="multilevel"/>
    <w:tmpl w:val="F16AF7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6" w15:restartNumberingAfterBreak="0">
    <w:nsid w:val="569F4F5B"/>
    <w:multiLevelType w:val="hybridMultilevel"/>
    <w:tmpl w:val="5D00555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F3375BB"/>
    <w:multiLevelType w:val="multilevel"/>
    <w:tmpl w:val="956A8F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8" w15:restartNumberingAfterBreak="0">
    <w:nsid w:val="62C02D4F"/>
    <w:multiLevelType w:val="multilevel"/>
    <w:tmpl w:val="E12C015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9" w15:restartNumberingAfterBreak="0">
    <w:nsid w:val="64265ED9"/>
    <w:multiLevelType w:val="multilevel"/>
    <w:tmpl w:val="E4705E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0" w15:restartNumberingAfterBreak="0">
    <w:nsid w:val="6B480A15"/>
    <w:multiLevelType w:val="multilevel"/>
    <w:tmpl w:val="0EA648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1" w15:restartNumberingAfterBreak="0">
    <w:nsid w:val="72EA4691"/>
    <w:multiLevelType w:val="multilevel"/>
    <w:tmpl w:val="BF1A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83E0A"/>
    <w:multiLevelType w:val="multilevel"/>
    <w:tmpl w:val="7C48541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79742127"/>
    <w:multiLevelType w:val="multilevel"/>
    <w:tmpl w:val="3AE0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609914">
    <w:abstractNumId w:val="18"/>
  </w:num>
  <w:num w:numId="2" w16cid:durableId="1831286997">
    <w:abstractNumId w:val="22"/>
  </w:num>
  <w:num w:numId="3" w16cid:durableId="719282700">
    <w:abstractNumId w:val="12"/>
  </w:num>
  <w:num w:numId="4" w16cid:durableId="186215356">
    <w:abstractNumId w:val="10"/>
  </w:num>
  <w:num w:numId="5" w16cid:durableId="310520668">
    <w:abstractNumId w:val="20"/>
  </w:num>
  <w:num w:numId="6" w16cid:durableId="1891112574">
    <w:abstractNumId w:val="7"/>
  </w:num>
  <w:num w:numId="7" w16cid:durableId="1445227568">
    <w:abstractNumId w:val="3"/>
  </w:num>
  <w:num w:numId="8" w16cid:durableId="604846649">
    <w:abstractNumId w:val="11"/>
  </w:num>
  <w:num w:numId="9" w16cid:durableId="1181898848">
    <w:abstractNumId w:val="17"/>
  </w:num>
  <w:num w:numId="10" w16cid:durableId="503787865">
    <w:abstractNumId w:val="6"/>
  </w:num>
  <w:num w:numId="11" w16cid:durableId="2110008762">
    <w:abstractNumId w:val="15"/>
  </w:num>
  <w:num w:numId="12" w16cid:durableId="263420814">
    <w:abstractNumId w:val="0"/>
  </w:num>
  <w:num w:numId="13" w16cid:durableId="1465389636">
    <w:abstractNumId w:val="14"/>
  </w:num>
  <w:num w:numId="14" w16cid:durableId="808520513">
    <w:abstractNumId w:val="19"/>
  </w:num>
  <w:num w:numId="15" w16cid:durableId="1378317250">
    <w:abstractNumId w:val="8"/>
  </w:num>
  <w:num w:numId="16" w16cid:durableId="1788960183">
    <w:abstractNumId w:val="2"/>
  </w:num>
  <w:num w:numId="17" w16cid:durableId="1066563513">
    <w:abstractNumId w:val="16"/>
  </w:num>
  <w:num w:numId="18" w16cid:durableId="1863661947">
    <w:abstractNumId w:val="9"/>
  </w:num>
  <w:num w:numId="19" w16cid:durableId="29428488">
    <w:abstractNumId w:val="13"/>
  </w:num>
  <w:num w:numId="20" w16cid:durableId="100421956">
    <w:abstractNumId w:val="1"/>
  </w:num>
  <w:num w:numId="21" w16cid:durableId="990522744">
    <w:abstractNumId w:val="21"/>
  </w:num>
  <w:num w:numId="22" w16cid:durableId="1654137788">
    <w:abstractNumId w:val="5"/>
  </w:num>
  <w:num w:numId="23" w16cid:durableId="1394885158">
    <w:abstractNumId w:val="4"/>
  </w:num>
  <w:num w:numId="24" w16cid:durableId="20847206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F116A"/>
    <w:rsid w:val="00102456"/>
    <w:rsid w:val="001A417E"/>
    <w:rsid w:val="0028132B"/>
    <w:rsid w:val="002E545A"/>
    <w:rsid w:val="003F116A"/>
    <w:rsid w:val="005473F9"/>
    <w:rsid w:val="005A46AD"/>
    <w:rsid w:val="007B273A"/>
    <w:rsid w:val="00812B86"/>
    <w:rsid w:val="00891A6F"/>
    <w:rsid w:val="0098235C"/>
    <w:rsid w:val="009B7BD9"/>
    <w:rsid w:val="00C5699E"/>
    <w:rsid w:val="00DA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26086"/>
  <w15:docId w15:val="{7111FEB4-45E4-46F3-A579-27E211B30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2"/>
        <w:szCs w:val="22"/>
        <w:lang w:val="en-ID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Times New Roman" w:eastAsia="Yu Gothic Light" w:hAnsi="Times New Roman" w:cs="Times New Roman"/>
      <w:b/>
      <w:sz w:val="24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Yu Gothic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Yu Gothic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Yu Gothic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Yu Gothic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Yu Gothic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Yu Gothic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Yu Gothic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Yu Gothic Light" w:cs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ptos Display" w:eastAsia="Yu Gothic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Yu Gothic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Yu Gothic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Yu Gothic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Yu Gothic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Yu Gothic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Yu Gothic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Yu Gothic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Yu Gothic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Aptos Display" w:eastAsia="Yu Gothic Light" w:hAnsi="Aptos Display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Yu Gothic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Yu Gothic Light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Yu Gothic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semiHidden/>
    <w:unhideWhenUsed/>
    <w:rsid w:val="009B7BD9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9B7B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Majid</dc:creator>
  <dc:description/>
  <cp:lastModifiedBy>sigitpamungkas150204</cp:lastModifiedBy>
  <cp:revision>2</cp:revision>
  <dcterms:created xsi:type="dcterms:W3CDTF">2026-01-16T17:00:00Z</dcterms:created>
  <dcterms:modified xsi:type="dcterms:W3CDTF">2026-01-16T17:00:00Z</dcterms:modified>
</cp:coreProperties>
</file>